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EndPr/>
      <w:sdtContent>
        <w:p w:rsidR="002C0D76" w:rsidRDefault="002C0D76" w:rsidP="002C0D76">
          <w:pPr>
            <w:jc w:val="center"/>
          </w:pPr>
          <w:r>
            <w:rPr>
              <w:noProof/>
            </w:rPr>
            <mc:AlternateContent>
              <mc:Choice Requires="wpg">
                <w:drawing>
                  <wp:anchor distT="0" distB="0" distL="114300" distR="114300" simplePos="0" relativeHeight="251659264" behindDoc="0" locked="0" layoutInCell="1" allowOverlap="1" wp14:anchorId="4A2CFCAE" wp14:editId="3AE67B4C">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id="Group 149" o:spid="_x0000_s1026" style="position:absolute;margin-left:17.4pt;margin-top:15.6pt;width:8in;height:85.2pt;z-index:251659264;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1" o:title="" recolor="t" rotate="t" type="frame"/>
                    </v:rect>
                    <w10:wrap anchorx="page" anchory="page"/>
                  </v:group>
                </w:pict>
              </mc:Fallback>
            </mc:AlternateContent>
          </w:r>
        </w:p>
      </w:sdtContent>
    </w:sdt>
    <w:p w:rsidR="005A5F40" w:rsidRDefault="002C0D76" w:rsidP="002C0D76">
      <w:pPr>
        <w:jc w:val="center"/>
      </w:pPr>
      <w:r>
        <w:rPr>
          <w:noProof/>
        </w:rPr>
        <w:drawing>
          <wp:inline distT="0" distB="0" distL="0" distR="0" wp14:anchorId="3A1B99CD" wp14:editId="4FE826F0">
            <wp:extent cx="2597150" cy="1677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788" cy="1678214"/>
                    </a:xfrm>
                    <a:prstGeom prst="rect">
                      <a:avLst/>
                    </a:prstGeom>
                  </pic:spPr>
                </pic:pic>
              </a:graphicData>
            </a:graphic>
          </wp:inline>
        </w:drawing>
      </w:r>
    </w:p>
    <w:p w:rsidR="002C0D76" w:rsidRDefault="002C0D76" w:rsidP="002C0D76">
      <w:pPr>
        <w:jc w:val="center"/>
      </w:pPr>
    </w:p>
    <w:p w:rsidR="002C0D76" w:rsidRDefault="002C0D76" w:rsidP="002C0D76">
      <w:pPr>
        <w:jc w:val="center"/>
      </w:pPr>
    </w:p>
    <w:p w:rsidR="002C0D76" w:rsidRDefault="002C0D76" w:rsidP="002C0D76">
      <w:pPr>
        <w:jc w:val="center"/>
      </w:pPr>
    </w:p>
    <w:p w:rsidR="002C0D76" w:rsidRPr="00E571CC" w:rsidRDefault="00E571CC" w:rsidP="002C0D76">
      <w:pPr>
        <w:jc w:val="center"/>
        <w:rPr>
          <w:sz w:val="28"/>
          <w:szCs w:val="28"/>
        </w:rPr>
      </w:pPr>
      <w:r w:rsidRPr="00E571CC">
        <w:rPr>
          <w:color w:val="4F81BD" w:themeColor="accent1"/>
          <w:sz w:val="28"/>
          <w:szCs w:val="28"/>
        </w:rPr>
        <w:t xml:space="preserve">THE IMPACT OF WEATHER </w:t>
      </w:r>
      <w:r w:rsidR="00A74374">
        <w:rPr>
          <w:color w:val="4F81BD" w:themeColor="accent1"/>
          <w:sz w:val="28"/>
          <w:szCs w:val="28"/>
        </w:rPr>
        <w:t>&amp; SOCIO-ECO FACTORS</w:t>
      </w:r>
      <w:r w:rsidRPr="00E571CC">
        <w:rPr>
          <w:color w:val="4F81BD" w:themeColor="accent1"/>
          <w:sz w:val="28"/>
          <w:szCs w:val="28"/>
        </w:rPr>
        <w:t xml:space="preserve"> ON THE SPREAD OF COVID-19 </w:t>
      </w:r>
      <w:r w:rsidR="00982F8C" w:rsidRPr="00E571CC">
        <w:rPr>
          <w:noProof/>
          <w:sz w:val="28"/>
          <w:szCs w:val="28"/>
        </w:rPr>
        <mc:AlternateContent>
          <mc:Choice Requires="wps">
            <w:drawing>
              <wp:anchor distT="0" distB="0" distL="114300" distR="114300" simplePos="0" relativeHeight="251661312" behindDoc="0" locked="0" layoutInCell="1" allowOverlap="1" wp14:anchorId="006E5F70" wp14:editId="254FF7D2">
                <wp:simplePos x="0" y="0"/>
                <wp:positionH relativeFrom="page">
                  <wp:posOffset>763905</wp:posOffset>
                </wp:positionH>
                <wp:positionV relativeFrom="page">
                  <wp:posOffset>4080510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5AAB" w:rsidRPr="00F3455A" w:rsidRDefault="00805AAB" w:rsidP="00982F8C">
                            <w:pPr>
                              <w:pStyle w:val="NoSpacing"/>
                              <w:rPr>
                                <w:color w:val="4F81BD" w:themeColor="accent1"/>
                                <w:sz w:val="28"/>
                                <w:szCs w:val="28"/>
                              </w:rPr>
                            </w:pPr>
                            <w:r w:rsidRPr="00F3455A">
                              <w:rPr>
                                <w:color w:val="4F81BD" w:themeColor="accent1"/>
                                <w:sz w:val="28"/>
                                <w:szCs w:val="28"/>
                              </w:rPr>
                              <w:t xml:space="preserve">Higher Diploma in Science in </w:t>
                            </w:r>
                            <w:r>
                              <w:rPr>
                                <w:color w:val="4F81BD" w:themeColor="accent1"/>
                                <w:sz w:val="28"/>
                                <w:szCs w:val="28"/>
                              </w:rPr>
                              <w:t>Data Analytics</w:t>
                            </w:r>
                          </w:p>
                          <w:p w:rsidR="00805AAB" w:rsidRPr="00F3455A" w:rsidRDefault="00805AAB" w:rsidP="002C0D76">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left:0;text-align:left;margin-left:60.15pt;margin-top:321.3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JzfgIAAGI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" filled="f" stroked="f" strokeweight=".5pt">
                <v:textbox style="mso-fit-shape-to-text:t" inset="126pt,0,54pt,0">
                  <w:txbxContent>
                    <w:p w:rsidR="00805AAB" w:rsidRPr="00F3455A" w:rsidRDefault="00805AAB" w:rsidP="00982F8C">
                      <w:pPr>
                        <w:pStyle w:val="NoSpacing"/>
                        <w:rPr>
                          <w:color w:val="4F81BD" w:themeColor="accent1"/>
                          <w:sz w:val="28"/>
                          <w:szCs w:val="28"/>
                        </w:rPr>
                      </w:pPr>
                      <w:r w:rsidRPr="00F3455A">
                        <w:rPr>
                          <w:color w:val="4F81BD" w:themeColor="accent1"/>
                          <w:sz w:val="28"/>
                          <w:szCs w:val="28"/>
                        </w:rPr>
                        <w:t xml:space="preserve">Higher Diploma in Science in </w:t>
                      </w:r>
                      <w:r>
                        <w:rPr>
                          <w:color w:val="4F81BD" w:themeColor="accent1"/>
                          <w:sz w:val="28"/>
                          <w:szCs w:val="28"/>
                        </w:rPr>
                        <w:t>Data Analytics</w:t>
                      </w:r>
                    </w:p>
                    <w:p w:rsidR="00805AAB" w:rsidRPr="00F3455A" w:rsidRDefault="00805AAB" w:rsidP="002C0D76">
                      <w:pPr>
                        <w:pStyle w:val="NoSpacing"/>
                        <w:jc w:val="center"/>
                        <w:rPr>
                          <w:color w:val="595959" w:themeColor="text1" w:themeTint="A6"/>
                          <w:sz w:val="28"/>
                          <w:szCs w:val="28"/>
                        </w:rPr>
                      </w:pPr>
                    </w:p>
                  </w:txbxContent>
                </v:textbox>
                <w10:wrap type="square" anchorx="page" anchory="page"/>
              </v:shape>
            </w:pict>
          </mc:Fallback>
        </mc:AlternateContent>
      </w:r>
    </w:p>
    <w:p w:rsidR="002C0D76" w:rsidRDefault="00982F8C" w:rsidP="002C0D76">
      <w:pPr>
        <w:jc w:val="center"/>
      </w:pPr>
      <w:r>
        <w:rPr>
          <w:noProof/>
        </w:rPr>
        <mc:AlternateContent>
          <mc:Choice Requires="wps">
            <w:drawing>
              <wp:anchor distT="0" distB="0" distL="114300" distR="114300" simplePos="0" relativeHeight="251663360" behindDoc="0" locked="0" layoutInCell="1" allowOverlap="1" wp14:anchorId="4E5DB79E" wp14:editId="7C59F8A5">
                <wp:simplePos x="0" y="0"/>
                <wp:positionH relativeFrom="page">
                  <wp:posOffset>419100</wp:posOffset>
                </wp:positionH>
                <wp:positionV relativeFrom="page">
                  <wp:posOffset>5981700</wp:posOffset>
                </wp:positionV>
                <wp:extent cx="6067425" cy="15163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6067425" cy="151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rsidR="00805AAB" w:rsidRDefault="00805AAB" w:rsidP="002C0D76">
                                <w:pPr>
                                  <w:pStyle w:val="NoSpacing"/>
                                  <w:jc w:val="center"/>
                                  <w:rPr>
                                    <w:color w:val="595959" w:themeColor="text1" w:themeTint="A6"/>
                                    <w:sz w:val="28"/>
                                    <w:szCs w:val="28"/>
                                  </w:rPr>
                                </w:pPr>
                                <w:r>
                                  <w:rPr>
                                    <w:color w:val="595959" w:themeColor="text1" w:themeTint="A6"/>
                                    <w:sz w:val="28"/>
                                    <w:szCs w:val="28"/>
                                    <w:lang w:val="en-GB"/>
                                  </w:rPr>
                                  <w:t xml:space="preserve">Muhammad </w:t>
                                </w:r>
                                <w:proofErr w:type="spellStart"/>
                                <w:r>
                                  <w:rPr>
                                    <w:color w:val="595959" w:themeColor="text1" w:themeTint="A6"/>
                                    <w:sz w:val="28"/>
                                    <w:szCs w:val="28"/>
                                    <w:lang w:val="en-GB"/>
                                  </w:rPr>
                                  <w:t>Shakir</w:t>
                                </w:r>
                                <w:proofErr w:type="spellEnd"/>
                                <w:r>
                                  <w:rPr>
                                    <w:color w:val="595959" w:themeColor="text1" w:themeTint="A6"/>
                                    <w:sz w:val="28"/>
                                    <w:szCs w:val="28"/>
                                    <w:lang w:val="en-GB"/>
                                  </w:rPr>
                                  <w:t xml:space="preserve"> </w:t>
                                </w:r>
                                <w:proofErr w:type="spellStart"/>
                                <w:r>
                                  <w:rPr>
                                    <w:color w:val="595959" w:themeColor="text1" w:themeTint="A6"/>
                                    <w:sz w:val="28"/>
                                    <w:szCs w:val="28"/>
                                    <w:lang w:val="en-GB"/>
                                  </w:rPr>
                                  <w:t>Aleem</w:t>
                                </w:r>
                                <w:proofErr w:type="spellEnd"/>
                              </w:p>
                            </w:sdtContent>
                          </w:sdt>
                          <w:p w:rsidR="00805AAB" w:rsidRDefault="00805AAB" w:rsidP="002C0D76">
                            <w:pPr>
                              <w:pStyle w:val="NoSpacing"/>
                              <w:jc w:val="center"/>
                              <w:rPr>
                                <w:color w:val="595959" w:themeColor="text1" w:themeTint="A6"/>
                                <w:sz w:val="18"/>
                                <w:szCs w:val="18"/>
                              </w:rPr>
                            </w:pPr>
                          </w:p>
                          <w:p w:rsidR="00805AAB" w:rsidRPr="000570B1" w:rsidRDefault="00805AAB" w:rsidP="000570B1">
                            <w:pPr>
                              <w:jc w:val="center"/>
                            </w:pPr>
                            <w:r>
                              <w:t>Student Id</w:t>
                            </w:r>
                            <w:r w:rsidRPr="000570B1">
                              <w:t>: 10534253</w:t>
                            </w:r>
                          </w:p>
                          <w:p w:rsidR="00805AAB" w:rsidRDefault="00805AAB" w:rsidP="002C0D76">
                            <w:pPr>
                              <w:pStyle w:val="NoSpacing"/>
                              <w:jc w:val="center"/>
                              <w:rPr>
                                <w:color w:val="595959" w:themeColor="text1" w:themeTint="A6"/>
                                <w:sz w:val="18"/>
                                <w:szCs w:val="18"/>
                              </w:rPr>
                            </w:pPr>
                            <w:bookmarkStart w:id="0" w:name="_GoBack"/>
                          </w:p>
                          <w:bookmarkEnd w:id="0"/>
                          <w:p w:rsidR="00805AAB" w:rsidRDefault="0038706A" w:rsidP="002C0D76">
                            <w:pPr>
                              <w:pStyle w:val="NoSpacing"/>
                              <w:jc w:val="center"/>
                              <w:rPr>
                                <w:rFonts w:eastAsiaTheme="minorHAnsi"/>
                              </w:rPr>
                            </w:pPr>
                            <w:r>
                              <w:fldChar w:fldCharType="begin"/>
                            </w:r>
                            <w:r>
                              <w:instrText xml:space="preserve"> HYPERLINK "mailto:10534253@mydbs.ie" </w:instrText>
                            </w:r>
                            <w:r>
                              <w:fldChar w:fldCharType="separate"/>
                            </w:r>
                            <w:r w:rsidR="00805AAB" w:rsidRPr="007D282E">
                              <w:rPr>
                                <w:rStyle w:val="Hyperlink"/>
                                <w:rFonts w:eastAsiaTheme="minorHAnsi"/>
                              </w:rPr>
                              <w:t>10534253@mydbs.ie</w:t>
                            </w:r>
                            <w:r>
                              <w:rPr>
                                <w:rStyle w:val="Hyperlink"/>
                                <w:rFonts w:eastAsiaTheme="minorHAnsi"/>
                              </w:rPr>
                              <w:fldChar w:fldCharType="end"/>
                            </w: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7" type="#_x0000_t202" style="position:absolute;left:0;text-align:left;margin-left:33pt;margin-top:471pt;width:477.75pt;height:119.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" filled="f" stroked="f" strokeweight=".5pt">
                <v:textbox inset="126pt,0,54pt,0">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rsidR="00805AAB" w:rsidRDefault="00805AAB" w:rsidP="002C0D76">
                          <w:pPr>
                            <w:pStyle w:val="NoSpacing"/>
                            <w:jc w:val="center"/>
                            <w:rPr>
                              <w:color w:val="595959" w:themeColor="text1" w:themeTint="A6"/>
                              <w:sz w:val="28"/>
                              <w:szCs w:val="28"/>
                            </w:rPr>
                          </w:pPr>
                          <w:r>
                            <w:rPr>
                              <w:color w:val="595959" w:themeColor="text1" w:themeTint="A6"/>
                              <w:sz w:val="28"/>
                              <w:szCs w:val="28"/>
                              <w:lang w:val="en-GB"/>
                            </w:rPr>
                            <w:t xml:space="preserve">Muhammad </w:t>
                          </w:r>
                          <w:proofErr w:type="spellStart"/>
                          <w:r>
                            <w:rPr>
                              <w:color w:val="595959" w:themeColor="text1" w:themeTint="A6"/>
                              <w:sz w:val="28"/>
                              <w:szCs w:val="28"/>
                              <w:lang w:val="en-GB"/>
                            </w:rPr>
                            <w:t>Shakir</w:t>
                          </w:r>
                          <w:proofErr w:type="spellEnd"/>
                          <w:r>
                            <w:rPr>
                              <w:color w:val="595959" w:themeColor="text1" w:themeTint="A6"/>
                              <w:sz w:val="28"/>
                              <w:szCs w:val="28"/>
                              <w:lang w:val="en-GB"/>
                            </w:rPr>
                            <w:t xml:space="preserve"> </w:t>
                          </w:r>
                          <w:proofErr w:type="spellStart"/>
                          <w:r>
                            <w:rPr>
                              <w:color w:val="595959" w:themeColor="text1" w:themeTint="A6"/>
                              <w:sz w:val="28"/>
                              <w:szCs w:val="28"/>
                              <w:lang w:val="en-GB"/>
                            </w:rPr>
                            <w:t>Aleem</w:t>
                          </w:r>
                          <w:proofErr w:type="spellEnd"/>
                        </w:p>
                      </w:sdtContent>
                    </w:sdt>
                    <w:p w:rsidR="00805AAB" w:rsidRDefault="00805AAB" w:rsidP="002C0D76">
                      <w:pPr>
                        <w:pStyle w:val="NoSpacing"/>
                        <w:jc w:val="center"/>
                        <w:rPr>
                          <w:color w:val="595959" w:themeColor="text1" w:themeTint="A6"/>
                          <w:sz w:val="18"/>
                          <w:szCs w:val="18"/>
                        </w:rPr>
                      </w:pPr>
                    </w:p>
                    <w:p w:rsidR="00805AAB" w:rsidRPr="000570B1" w:rsidRDefault="00805AAB" w:rsidP="000570B1">
                      <w:pPr>
                        <w:jc w:val="center"/>
                      </w:pPr>
                      <w:r>
                        <w:t>Student Id</w:t>
                      </w:r>
                      <w:r w:rsidRPr="000570B1">
                        <w:t>: 10534253</w:t>
                      </w:r>
                    </w:p>
                    <w:p w:rsidR="00805AAB" w:rsidRDefault="00805AAB" w:rsidP="002C0D76">
                      <w:pPr>
                        <w:pStyle w:val="NoSpacing"/>
                        <w:jc w:val="center"/>
                        <w:rPr>
                          <w:color w:val="595959" w:themeColor="text1" w:themeTint="A6"/>
                          <w:sz w:val="18"/>
                          <w:szCs w:val="18"/>
                        </w:rPr>
                      </w:pPr>
                      <w:bookmarkStart w:id="1" w:name="_GoBack"/>
                    </w:p>
                    <w:bookmarkEnd w:id="1"/>
                    <w:p w:rsidR="00805AAB" w:rsidRDefault="0038706A" w:rsidP="002C0D76">
                      <w:pPr>
                        <w:pStyle w:val="NoSpacing"/>
                        <w:jc w:val="center"/>
                        <w:rPr>
                          <w:rFonts w:eastAsiaTheme="minorHAnsi"/>
                        </w:rPr>
                      </w:pPr>
                      <w:r>
                        <w:fldChar w:fldCharType="begin"/>
                      </w:r>
                      <w:r>
                        <w:instrText xml:space="preserve"> HYPERLINK "mailto:10534253@mydbs.ie" </w:instrText>
                      </w:r>
                      <w:r>
                        <w:fldChar w:fldCharType="separate"/>
                      </w:r>
                      <w:r w:rsidR="00805AAB" w:rsidRPr="007D282E">
                        <w:rPr>
                          <w:rStyle w:val="Hyperlink"/>
                          <w:rFonts w:eastAsiaTheme="minorHAnsi"/>
                        </w:rPr>
                        <w:t>10534253@mydbs.ie</w:t>
                      </w:r>
                      <w:r>
                        <w:rPr>
                          <w:rStyle w:val="Hyperlink"/>
                          <w:rFonts w:eastAsiaTheme="minorHAnsi"/>
                        </w:rPr>
                        <w:fldChar w:fldCharType="end"/>
                      </w: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p w:rsidR="00805AAB" w:rsidRDefault="00805AAB" w:rsidP="002C0D76">
                      <w:pPr>
                        <w:pStyle w:val="NoSpacing"/>
                        <w:jc w:val="center"/>
                        <w:rPr>
                          <w:color w:val="595959" w:themeColor="text1" w:themeTint="A6"/>
                          <w:sz w:val="18"/>
                          <w:szCs w:val="18"/>
                        </w:rPr>
                      </w:pPr>
                    </w:p>
                  </w:txbxContent>
                </v:textbox>
                <w10:wrap type="square" anchorx="page" anchory="page"/>
              </v:shape>
            </w:pict>
          </mc:Fallback>
        </mc:AlternateContent>
      </w:r>
    </w:p>
    <w:p w:rsidR="002C0D76" w:rsidRPr="00E571CC" w:rsidRDefault="001E0FA5" w:rsidP="00E571CC">
      <w:pPr>
        <w:pStyle w:val="NoSpacing"/>
        <w:jc w:val="center"/>
        <w:rPr>
          <w:color w:val="4F81BD" w:themeColor="accent1"/>
          <w:sz w:val="28"/>
          <w:szCs w:val="28"/>
        </w:rPr>
      </w:pPr>
      <w:r>
        <w:rPr>
          <w:color w:val="4F81BD" w:themeColor="accent1"/>
          <w:sz w:val="28"/>
          <w:szCs w:val="28"/>
        </w:rPr>
        <w:t>Final</w:t>
      </w:r>
      <w:r w:rsidR="00E571CC" w:rsidRPr="00E571CC">
        <w:rPr>
          <w:color w:val="4F81BD" w:themeColor="accent1"/>
          <w:sz w:val="28"/>
          <w:szCs w:val="28"/>
        </w:rPr>
        <w:t xml:space="preserve"> Report</w:t>
      </w:r>
    </w:p>
    <w:p w:rsidR="002C0D76" w:rsidRDefault="002C0D76" w:rsidP="002C0D76">
      <w:pPr>
        <w:jc w:val="center"/>
      </w:pPr>
    </w:p>
    <w:p w:rsidR="002C0D76" w:rsidRDefault="002C0D76" w:rsidP="002C0D76">
      <w:pPr>
        <w:jc w:val="center"/>
      </w:pPr>
    </w:p>
    <w:p w:rsidR="002C0D76" w:rsidRDefault="002C0D76" w:rsidP="002C0D76">
      <w:pPr>
        <w:jc w:val="center"/>
      </w:pPr>
    </w:p>
    <w:p w:rsidR="002C0D76" w:rsidRDefault="002C0D76" w:rsidP="002C0D76">
      <w:pPr>
        <w:jc w:val="center"/>
      </w:pPr>
    </w:p>
    <w:p w:rsidR="002C0D76" w:rsidRDefault="002C0D76" w:rsidP="002C0D76">
      <w:pPr>
        <w:jc w:val="center"/>
      </w:pPr>
    </w:p>
    <w:p w:rsidR="002C0D76" w:rsidRDefault="002C0D76" w:rsidP="002C0D76">
      <w:pPr>
        <w:jc w:val="center"/>
      </w:pPr>
    </w:p>
    <w:p w:rsidR="00D21A62" w:rsidRDefault="00D21A62" w:rsidP="002C0D76">
      <w:pPr>
        <w:jc w:val="center"/>
      </w:pPr>
    </w:p>
    <w:p w:rsidR="00D21A62" w:rsidRDefault="006511F3" w:rsidP="002C0D76">
      <w:pPr>
        <w:jc w:val="center"/>
      </w:pPr>
      <w:r>
        <w:t xml:space="preserve">Supervisor Name: </w:t>
      </w:r>
      <w:proofErr w:type="spellStart"/>
      <w:r w:rsidRPr="006511F3">
        <w:t>Obinna</w:t>
      </w:r>
      <w:proofErr w:type="spellEnd"/>
      <w:r w:rsidRPr="006511F3">
        <w:t xml:space="preserve"> </w:t>
      </w:r>
      <w:proofErr w:type="spellStart"/>
      <w:r w:rsidRPr="006511F3">
        <w:t>Izima</w:t>
      </w:r>
      <w:proofErr w:type="spellEnd"/>
    </w:p>
    <w:p w:rsidR="00E726C7" w:rsidRDefault="00E726C7" w:rsidP="002C0D76">
      <w:pPr>
        <w:jc w:val="center"/>
      </w:pPr>
      <w:r>
        <w:t>Submission date: 24/08/2021</w:t>
      </w:r>
    </w:p>
    <w:p w:rsidR="00D21A62" w:rsidRDefault="00D21A62" w:rsidP="002C0D76">
      <w:pPr>
        <w:jc w:val="center"/>
      </w:pPr>
    </w:p>
    <w:p w:rsidR="00D21A62" w:rsidRDefault="00D21A62" w:rsidP="002C0D76">
      <w:pPr>
        <w:jc w:val="center"/>
      </w:pPr>
    </w:p>
    <w:p w:rsidR="00C523DB" w:rsidRPr="00831540" w:rsidRDefault="00C523DB" w:rsidP="00C523DB">
      <w:pPr>
        <w:rPr>
          <w:rFonts w:ascii="Arial Black" w:hAnsi="Arial Black"/>
          <w:sz w:val="28"/>
          <w:szCs w:val="28"/>
        </w:rPr>
      </w:pPr>
      <w:r w:rsidRPr="00831540">
        <w:rPr>
          <w:rFonts w:ascii="Arial Black" w:hAnsi="Arial Black"/>
          <w:sz w:val="28"/>
          <w:szCs w:val="28"/>
        </w:rPr>
        <w:lastRenderedPageBreak/>
        <w:t>Abstract:</w:t>
      </w:r>
    </w:p>
    <w:p w:rsidR="00C523DB" w:rsidRDefault="00C523DB" w:rsidP="00C523DB">
      <w:r>
        <w:t xml:space="preserve">On the month of December, 2019 first Covid-19 case reported in China. From the city of Wuhan, it started spreading across the globe. In January 2020, WHO declared Covid-19 as </w:t>
      </w:r>
      <w:proofErr w:type="gramStart"/>
      <w:r>
        <w:t>pandemic.</w:t>
      </w:r>
      <w:proofErr w:type="gramEnd"/>
      <w:r>
        <w:t xml:space="preserve"> The virus spread through social interaction and through air as well. So far, those who has weak health, live in huge population, don’t have good medical facilities etc. are the main reasons of its spread.</w:t>
      </w:r>
    </w:p>
    <w:p w:rsidR="00C523DB" w:rsidRDefault="00C523DB" w:rsidP="00C523DB">
      <w:r>
        <w:t>This project assess whether weather condition do also have any influence and link with fast spread of Covid-19. The second part of the project is also to find and trend between social-economic factors and number of covid-19 cases</w:t>
      </w:r>
      <w:r w:rsidR="00BF60F5">
        <w:t>.</w:t>
      </w:r>
    </w:p>
    <w:p w:rsidR="00831540" w:rsidRPr="00831540" w:rsidRDefault="00831540" w:rsidP="00C523DB">
      <w:pPr>
        <w:rPr>
          <w:rFonts w:ascii="Arial Black" w:hAnsi="Arial Black"/>
          <w:sz w:val="28"/>
          <w:szCs w:val="28"/>
        </w:rPr>
      </w:pPr>
      <w:r w:rsidRPr="00831540">
        <w:rPr>
          <w:rFonts w:ascii="Arial Black" w:hAnsi="Arial Black"/>
          <w:sz w:val="28"/>
          <w:szCs w:val="28"/>
        </w:rPr>
        <w:t>Acknowledgement:</w:t>
      </w:r>
    </w:p>
    <w:p w:rsidR="00831540" w:rsidRDefault="00831540" w:rsidP="00C523DB">
      <w:r>
        <w:t xml:space="preserve">I would like to thanks my final project supervisor and class fellow in helping in selection of right dataset for my idea of project. My supervisor guided me in initial stage what quality of dataset should I have. My class fellows also helped my coming up with this particular project idea. </w:t>
      </w:r>
    </w:p>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p w:rsidR="0001586D" w:rsidRDefault="0001586D" w:rsidP="00C523DB"/>
    <w:sdt>
      <w:sdtPr>
        <w:rPr>
          <w:rFonts w:asciiTheme="minorHAnsi" w:eastAsiaTheme="minorHAnsi" w:hAnsiTheme="minorHAnsi" w:cstheme="minorBidi"/>
          <w:b w:val="0"/>
          <w:bCs w:val="0"/>
          <w:color w:val="auto"/>
          <w:sz w:val="22"/>
          <w:szCs w:val="22"/>
          <w:lang w:eastAsia="en-US"/>
        </w:rPr>
        <w:id w:val="819456373"/>
        <w:docPartObj>
          <w:docPartGallery w:val="Table of Contents"/>
          <w:docPartUnique/>
        </w:docPartObj>
      </w:sdtPr>
      <w:sdtEndPr>
        <w:rPr>
          <w:noProof/>
        </w:rPr>
      </w:sdtEndPr>
      <w:sdtContent>
        <w:p w:rsidR="00C07A90" w:rsidRDefault="00C07A90">
          <w:pPr>
            <w:pStyle w:val="TOCHeading"/>
          </w:pPr>
          <w:r>
            <w:t>Table of Contents</w:t>
          </w:r>
        </w:p>
        <w:p w:rsidR="00A74374" w:rsidRDefault="00C07A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0705267" w:history="1">
            <w:r w:rsidR="00A74374" w:rsidRPr="00302C0F">
              <w:rPr>
                <w:rStyle w:val="Hyperlink"/>
                <w:noProof/>
              </w:rPr>
              <w:t>1.</w:t>
            </w:r>
            <w:r w:rsidR="00A74374">
              <w:rPr>
                <w:rFonts w:eastAsiaTheme="minorEastAsia"/>
                <w:noProof/>
              </w:rPr>
              <w:tab/>
            </w:r>
            <w:r w:rsidR="00A74374" w:rsidRPr="00302C0F">
              <w:rPr>
                <w:rStyle w:val="Hyperlink"/>
                <w:noProof/>
              </w:rPr>
              <w:t>Introduction:</w:t>
            </w:r>
            <w:r w:rsidR="00A74374">
              <w:rPr>
                <w:noProof/>
                <w:webHidden/>
              </w:rPr>
              <w:tab/>
            </w:r>
            <w:r w:rsidR="00A74374">
              <w:rPr>
                <w:noProof/>
                <w:webHidden/>
              </w:rPr>
              <w:fldChar w:fldCharType="begin"/>
            </w:r>
            <w:r w:rsidR="00A74374">
              <w:rPr>
                <w:noProof/>
                <w:webHidden/>
              </w:rPr>
              <w:instrText xml:space="preserve"> PAGEREF _Toc80705267 \h </w:instrText>
            </w:r>
            <w:r w:rsidR="00A74374">
              <w:rPr>
                <w:noProof/>
                <w:webHidden/>
              </w:rPr>
            </w:r>
            <w:r w:rsidR="00A74374">
              <w:rPr>
                <w:noProof/>
                <w:webHidden/>
              </w:rPr>
              <w:fldChar w:fldCharType="separate"/>
            </w:r>
            <w:r w:rsidR="00A74374">
              <w:rPr>
                <w:noProof/>
                <w:webHidden/>
              </w:rPr>
              <w:t>5</w:t>
            </w:r>
            <w:r w:rsidR="00A74374">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68" w:history="1">
            <w:r w:rsidRPr="00302C0F">
              <w:rPr>
                <w:rStyle w:val="Hyperlink"/>
                <w:noProof/>
              </w:rPr>
              <w:t>1.1.</w:t>
            </w:r>
            <w:r>
              <w:rPr>
                <w:rFonts w:eastAsiaTheme="minorEastAsia"/>
                <w:noProof/>
              </w:rPr>
              <w:tab/>
            </w:r>
            <w:r w:rsidRPr="00302C0F">
              <w:rPr>
                <w:rStyle w:val="Hyperlink"/>
                <w:noProof/>
              </w:rPr>
              <w:t>Purpose of project:</w:t>
            </w:r>
            <w:r>
              <w:rPr>
                <w:noProof/>
                <w:webHidden/>
              </w:rPr>
              <w:tab/>
            </w:r>
            <w:r>
              <w:rPr>
                <w:noProof/>
                <w:webHidden/>
              </w:rPr>
              <w:fldChar w:fldCharType="begin"/>
            </w:r>
            <w:r>
              <w:rPr>
                <w:noProof/>
                <w:webHidden/>
              </w:rPr>
              <w:instrText xml:space="preserve"> PAGEREF _Toc80705268 \h </w:instrText>
            </w:r>
            <w:r>
              <w:rPr>
                <w:noProof/>
                <w:webHidden/>
              </w:rPr>
            </w:r>
            <w:r>
              <w:rPr>
                <w:noProof/>
                <w:webHidden/>
              </w:rPr>
              <w:fldChar w:fldCharType="separate"/>
            </w:r>
            <w:r>
              <w:rPr>
                <w:noProof/>
                <w:webHidden/>
              </w:rPr>
              <w:t>5</w:t>
            </w:r>
            <w:r>
              <w:rPr>
                <w:noProof/>
                <w:webHidden/>
              </w:rPr>
              <w:fldChar w:fldCharType="end"/>
            </w:r>
          </w:hyperlink>
        </w:p>
        <w:p w:rsidR="00A74374" w:rsidRDefault="00A74374">
          <w:pPr>
            <w:pStyle w:val="TOC1"/>
            <w:tabs>
              <w:tab w:val="left" w:pos="440"/>
              <w:tab w:val="right" w:leader="dot" w:pos="9350"/>
            </w:tabs>
            <w:rPr>
              <w:rFonts w:eastAsiaTheme="minorEastAsia"/>
              <w:noProof/>
            </w:rPr>
          </w:pPr>
          <w:hyperlink w:anchor="_Toc80705269" w:history="1">
            <w:r w:rsidRPr="00302C0F">
              <w:rPr>
                <w:rStyle w:val="Hyperlink"/>
                <w:noProof/>
              </w:rPr>
              <w:t>2.</w:t>
            </w:r>
            <w:r>
              <w:rPr>
                <w:rFonts w:eastAsiaTheme="minorEastAsia"/>
                <w:noProof/>
              </w:rPr>
              <w:tab/>
            </w:r>
            <w:r w:rsidRPr="00302C0F">
              <w:rPr>
                <w:rStyle w:val="Hyperlink"/>
                <w:noProof/>
              </w:rPr>
              <w:t>Background:</w:t>
            </w:r>
            <w:r>
              <w:rPr>
                <w:noProof/>
                <w:webHidden/>
              </w:rPr>
              <w:tab/>
            </w:r>
            <w:r>
              <w:rPr>
                <w:noProof/>
                <w:webHidden/>
              </w:rPr>
              <w:fldChar w:fldCharType="begin"/>
            </w:r>
            <w:r>
              <w:rPr>
                <w:noProof/>
                <w:webHidden/>
              </w:rPr>
              <w:instrText xml:space="preserve"> PAGEREF _Toc80705269 \h </w:instrText>
            </w:r>
            <w:r>
              <w:rPr>
                <w:noProof/>
                <w:webHidden/>
              </w:rPr>
            </w:r>
            <w:r>
              <w:rPr>
                <w:noProof/>
                <w:webHidden/>
              </w:rPr>
              <w:fldChar w:fldCharType="separate"/>
            </w:r>
            <w:r>
              <w:rPr>
                <w:noProof/>
                <w:webHidden/>
              </w:rPr>
              <w:t>5</w:t>
            </w:r>
            <w:r>
              <w:rPr>
                <w:noProof/>
                <w:webHidden/>
              </w:rPr>
              <w:fldChar w:fldCharType="end"/>
            </w:r>
          </w:hyperlink>
        </w:p>
        <w:p w:rsidR="00A74374" w:rsidRDefault="00A74374">
          <w:pPr>
            <w:pStyle w:val="TOC1"/>
            <w:tabs>
              <w:tab w:val="left" w:pos="440"/>
              <w:tab w:val="right" w:leader="dot" w:pos="9350"/>
            </w:tabs>
            <w:rPr>
              <w:rFonts w:eastAsiaTheme="minorEastAsia"/>
              <w:noProof/>
            </w:rPr>
          </w:pPr>
          <w:hyperlink w:anchor="_Toc80705270" w:history="1">
            <w:r w:rsidRPr="00302C0F">
              <w:rPr>
                <w:rStyle w:val="Hyperlink"/>
                <w:noProof/>
              </w:rPr>
              <w:t>3.</w:t>
            </w:r>
            <w:r>
              <w:rPr>
                <w:rFonts w:eastAsiaTheme="minorEastAsia"/>
                <w:noProof/>
              </w:rPr>
              <w:tab/>
            </w:r>
            <w:r w:rsidRPr="00302C0F">
              <w:rPr>
                <w:rStyle w:val="Hyperlink"/>
                <w:noProof/>
              </w:rPr>
              <w:t>Requirements Specification and Design</w:t>
            </w:r>
            <w:r>
              <w:rPr>
                <w:noProof/>
                <w:webHidden/>
              </w:rPr>
              <w:tab/>
            </w:r>
            <w:r>
              <w:rPr>
                <w:noProof/>
                <w:webHidden/>
              </w:rPr>
              <w:fldChar w:fldCharType="begin"/>
            </w:r>
            <w:r>
              <w:rPr>
                <w:noProof/>
                <w:webHidden/>
              </w:rPr>
              <w:instrText xml:space="preserve"> PAGEREF _Toc80705270 \h </w:instrText>
            </w:r>
            <w:r>
              <w:rPr>
                <w:noProof/>
                <w:webHidden/>
              </w:rPr>
            </w:r>
            <w:r>
              <w:rPr>
                <w:noProof/>
                <w:webHidden/>
              </w:rPr>
              <w:fldChar w:fldCharType="separate"/>
            </w:r>
            <w:r>
              <w:rPr>
                <w:noProof/>
                <w:webHidden/>
              </w:rPr>
              <w:t>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1" w:history="1">
            <w:r w:rsidRPr="00302C0F">
              <w:rPr>
                <w:rStyle w:val="Hyperlink"/>
                <w:noProof/>
              </w:rPr>
              <w:t>3.1.</w:t>
            </w:r>
            <w:r>
              <w:rPr>
                <w:rFonts w:eastAsiaTheme="minorEastAsia"/>
                <w:noProof/>
              </w:rPr>
              <w:tab/>
            </w:r>
            <w:r w:rsidRPr="00302C0F">
              <w:rPr>
                <w:rStyle w:val="Hyperlink"/>
                <w:noProof/>
              </w:rPr>
              <w:t>Project/Business requirements:</w:t>
            </w:r>
            <w:r>
              <w:rPr>
                <w:noProof/>
                <w:webHidden/>
              </w:rPr>
              <w:tab/>
            </w:r>
            <w:r>
              <w:rPr>
                <w:noProof/>
                <w:webHidden/>
              </w:rPr>
              <w:fldChar w:fldCharType="begin"/>
            </w:r>
            <w:r>
              <w:rPr>
                <w:noProof/>
                <w:webHidden/>
              </w:rPr>
              <w:instrText xml:space="preserve"> PAGEREF _Toc80705271 \h </w:instrText>
            </w:r>
            <w:r>
              <w:rPr>
                <w:noProof/>
                <w:webHidden/>
              </w:rPr>
            </w:r>
            <w:r>
              <w:rPr>
                <w:noProof/>
                <w:webHidden/>
              </w:rPr>
              <w:fldChar w:fldCharType="separate"/>
            </w:r>
            <w:r>
              <w:rPr>
                <w:noProof/>
                <w:webHidden/>
              </w:rPr>
              <w:t>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2" w:history="1">
            <w:r w:rsidRPr="00302C0F">
              <w:rPr>
                <w:rStyle w:val="Hyperlink"/>
                <w:noProof/>
              </w:rPr>
              <w:t>3.2.</w:t>
            </w:r>
            <w:r>
              <w:rPr>
                <w:rFonts w:eastAsiaTheme="minorEastAsia"/>
                <w:noProof/>
              </w:rPr>
              <w:tab/>
            </w:r>
            <w:r w:rsidRPr="00302C0F">
              <w:rPr>
                <w:rStyle w:val="Hyperlink"/>
                <w:noProof/>
              </w:rPr>
              <w:t>Outcome of project:</w:t>
            </w:r>
            <w:r>
              <w:rPr>
                <w:noProof/>
                <w:webHidden/>
              </w:rPr>
              <w:tab/>
            </w:r>
            <w:r>
              <w:rPr>
                <w:noProof/>
                <w:webHidden/>
              </w:rPr>
              <w:fldChar w:fldCharType="begin"/>
            </w:r>
            <w:r>
              <w:rPr>
                <w:noProof/>
                <w:webHidden/>
              </w:rPr>
              <w:instrText xml:space="preserve"> PAGEREF _Toc80705272 \h </w:instrText>
            </w:r>
            <w:r>
              <w:rPr>
                <w:noProof/>
                <w:webHidden/>
              </w:rPr>
            </w:r>
            <w:r>
              <w:rPr>
                <w:noProof/>
                <w:webHidden/>
              </w:rPr>
              <w:fldChar w:fldCharType="separate"/>
            </w:r>
            <w:r>
              <w:rPr>
                <w:noProof/>
                <w:webHidden/>
              </w:rPr>
              <w:t>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3" w:history="1">
            <w:r w:rsidRPr="00302C0F">
              <w:rPr>
                <w:rStyle w:val="Hyperlink"/>
                <w:noProof/>
              </w:rPr>
              <w:t>3.3.</w:t>
            </w:r>
            <w:r>
              <w:rPr>
                <w:rFonts w:eastAsiaTheme="minorEastAsia"/>
                <w:noProof/>
              </w:rPr>
              <w:tab/>
            </w:r>
            <w:r w:rsidRPr="00302C0F">
              <w:rPr>
                <w:rStyle w:val="Hyperlink"/>
                <w:noProof/>
              </w:rPr>
              <w:t>Information requirements:</w:t>
            </w:r>
            <w:r>
              <w:rPr>
                <w:noProof/>
                <w:webHidden/>
              </w:rPr>
              <w:tab/>
            </w:r>
            <w:r>
              <w:rPr>
                <w:noProof/>
                <w:webHidden/>
              </w:rPr>
              <w:fldChar w:fldCharType="begin"/>
            </w:r>
            <w:r>
              <w:rPr>
                <w:noProof/>
                <w:webHidden/>
              </w:rPr>
              <w:instrText xml:space="preserve"> PAGEREF _Toc80705273 \h </w:instrText>
            </w:r>
            <w:r>
              <w:rPr>
                <w:noProof/>
                <w:webHidden/>
              </w:rPr>
            </w:r>
            <w:r>
              <w:rPr>
                <w:noProof/>
                <w:webHidden/>
              </w:rPr>
              <w:fldChar w:fldCharType="separate"/>
            </w:r>
            <w:r>
              <w:rPr>
                <w:noProof/>
                <w:webHidden/>
              </w:rPr>
              <w:t>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4" w:history="1">
            <w:r w:rsidRPr="00302C0F">
              <w:rPr>
                <w:rStyle w:val="Hyperlink"/>
                <w:noProof/>
              </w:rPr>
              <w:t>3.4.</w:t>
            </w:r>
            <w:r>
              <w:rPr>
                <w:rFonts w:eastAsiaTheme="minorEastAsia"/>
                <w:noProof/>
              </w:rPr>
              <w:tab/>
            </w:r>
            <w:r w:rsidRPr="00302C0F">
              <w:rPr>
                <w:rStyle w:val="Hyperlink"/>
                <w:noProof/>
              </w:rPr>
              <w:t>Specification and Design:</w:t>
            </w:r>
            <w:r>
              <w:rPr>
                <w:noProof/>
                <w:webHidden/>
              </w:rPr>
              <w:tab/>
            </w:r>
            <w:r>
              <w:rPr>
                <w:noProof/>
                <w:webHidden/>
              </w:rPr>
              <w:fldChar w:fldCharType="begin"/>
            </w:r>
            <w:r>
              <w:rPr>
                <w:noProof/>
                <w:webHidden/>
              </w:rPr>
              <w:instrText xml:space="preserve"> PAGEREF _Toc80705274 \h </w:instrText>
            </w:r>
            <w:r>
              <w:rPr>
                <w:noProof/>
                <w:webHidden/>
              </w:rPr>
            </w:r>
            <w:r>
              <w:rPr>
                <w:noProof/>
                <w:webHidden/>
              </w:rPr>
              <w:fldChar w:fldCharType="separate"/>
            </w:r>
            <w:r>
              <w:rPr>
                <w:noProof/>
                <w:webHidden/>
              </w:rPr>
              <w:t>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5" w:history="1">
            <w:r w:rsidRPr="00302C0F">
              <w:rPr>
                <w:rStyle w:val="Hyperlink"/>
                <w:noProof/>
              </w:rPr>
              <w:t>3.5.</w:t>
            </w:r>
            <w:r>
              <w:rPr>
                <w:rFonts w:eastAsiaTheme="minorEastAsia"/>
                <w:noProof/>
              </w:rPr>
              <w:tab/>
            </w:r>
            <w:r w:rsidRPr="00302C0F">
              <w:rPr>
                <w:rStyle w:val="Hyperlink"/>
                <w:noProof/>
              </w:rPr>
              <w:t>Predictive models selection:</w:t>
            </w:r>
            <w:r>
              <w:rPr>
                <w:noProof/>
                <w:webHidden/>
              </w:rPr>
              <w:tab/>
            </w:r>
            <w:r>
              <w:rPr>
                <w:noProof/>
                <w:webHidden/>
              </w:rPr>
              <w:fldChar w:fldCharType="begin"/>
            </w:r>
            <w:r>
              <w:rPr>
                <w:noProof/>
                <w:webHidden/>
              </w:rPr>
              <w:instrText xml:space="preserve"> PAGEREF _Toc80705275 \h </w:instrText>
            </w:r>
            <w:r>
              <w:rPr>
                <w:noProof/>
                <w:webHidden/>
              </w:rPr>
            </w:r>
            <w:r>
              <w:rPr>
                <w:noProof/>
                <w:webHidden/>
              </w:rPr>
              <w:fldChar w:fldCharType="separate"/>
            </w:r>
            <w:r>
              <w:rPr>
                <w:noProof/>
                <w:webHidden/>
              </w:rPr>
              <w:t>9</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76" w:history="1">
            <w:r w:rsidRPr="00302C0F">
              <w:rPr>
                <w:rStyle w:val="Hyperlink"/>
                <w:noProof/>
              </w:rPr>
              <w:t>3.5.1.</w:t>
            </w:r>
            <w:r>
              <w:rPr>
                <w:rFonts w:eastAsiaTheme="minorEastAsia"/>
                <w:noProof/>
              </w:rPr>
              <w:tab/>
            </w:r>
            <w:r w:rsidRPr="00302C0F">
              <w:rPr>
                <w:rStyle w:val="Hyperlink"/>
                <w:noProof/>
              </w:rPr>
              <w:t>Reason of selecting particular prediction models:</w:t>
            </w:r>
            <w:r>
              <w:rPr>
                <w:noProof/>
                <w:webHidden/>
              </w:rPr>
              <w:tab/>
            </w:r>
            <w:r>
              <w:rPr>
                <w:noProof/>
                <w:webHidden/>
              </w:rPr>
              <w:fldChar w:fldCharType="begin"/>
            </w:r>
            <w:r>
              <w:rPr>
                <w:noProof/>
                <w:webHidden/>
              </w:rPr>
              <w:instrText xml:space="preserve"> PAGEREF _Toc80705276 \h </w:instrText>
            </w:r>
            <w:r>
              <w:rPr>
                <w:noProof/>
                <w:webHidden/>
              </w:rPr>
            </w:r>
            <w:r>
              <w:rPr>
                <w:noProof/>
                <w:webHidden/>
              </w:rPr>
              <w:fldChar w:fldCharType="separate"/>
            </w:r>
            <w:r>
              <w:rPr>
                <w:noProof/>
                <w:webHidden/>
              </w:rPr>
              <w:t>9</w:t>
            </w:r>
            <w:r>
              <w:rPr>
                <w:noProof/>
                <w:webHidden/>
              </w:rPr>
              <w:fldChar w:fldCharType="end"/>
            </w:r>
          </w:hyperlink>
        </w:p>
        <w:p w:rsidR="00A74374" w:rsidRDefault="00A74374">
          <w:pPr>
            <w:pStyle w:val="TOC1"/>
            <w:tabs>
              <w:tab w:val="left" w:pos="440"/>
              <w:tab w:val="right" w:leader="dot" w:pos="9350"/>
            </w:tabs>
            <w:rPr>
              <w:rFonts w:eastAsiaTheme="minorEastAsia"/>
              <w:noProof/>
            </w:rPr>
          </w:pPr>
          <w:hyperlink w:anchor="_Toc80705277" w:history="1">
            <w:r w:rsidRPr="00302C0F">
              <w:rPr>
                <w:rStyle w:val="Hyperlink"/>
                <w:noProof/>
              </w:rPr>
              <w:t>4.</w:t>
            </w:r>
            <w:r>
              <w:rPr>
                <w:rFonts w:eastAsiaTheme="minorEastAsia"/>
                <w:noProof/>
              </w:rPr>
              <w:tab/>
            </w:r>
            <w:r w:rsidRPr="00302C0F">
              <w:rPr>
                <w:rStyle w:val="Hyperlink"/>
                <w:noProof/>
              </w:rPr>
              <w:t>Implementation:</w:t>
            </w:r>
            <w:r>
              <w:rPr>
                <w:noProof/>
                <w:webHidden/>
              </w:rPr>
              <w:tab/>
            </w:r>
            <w:r>
              <w:rPr>
                <w:noProof/>
                <w:webHidden/>
              </w:rPr>
              <w:fldChar w:fldCharType="begin"/>
            </w:r>
            <w:r>
              <w:rPr>
                <w:noProof/>
                <w:webHidden/>
              </w:rPr>
              <w:instrText xml:space="preserve"> PAGEREF _Toc80705277 \h </w:instrText>
            </w:r>
            <w:r>
              <w:rPr>
                <w:noProof/>
                <w:webHidden/>
              </w:rPr>
            </w:r>
            <w:r>
              <w:rPr>
                <w:noProof/>
                <w:webHidden/>
              </w:rPr>
              <w:fldChar w:fldCharType="separate"/>
            </w:r>
            <w:r>
              <w:rPr>
                <w:noProof/>
                <w:webHidden/>
              </w:rPr>
              <w:t>10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8" w:history="1">
            <w:r w:rsidRPr="00302C0F">
              <w:rPr>
                <w:rStyle w:val="Hyperlink"/>
                <w:noProof/>
              </w:rPr>
              <w:t>4.1.</w:t>
            </w:r>
            <w:r>
              <w:rPr>
                <w:rFonts w:eastAsiaTheme="minorEastAsia"/>
                <w:noProof/>
              </w:rPr>
              <w:tab/>
            </w:r>
            <w:r w:rsidRPr="00302C0F">
              <w:rPr>
                <w:rStyle w:val="Hyperlink"/>
                <w:noProof/>
              </w:rPr>
              <w:t>Dataset:</w:t>
            </w:r>
            <w:r>
              <w:rPr>
                <w:noProof/>
                <w:webHidden/>
              </w:rPr>
              <w:tab/>
            </w:r>
            <w:r>
              <w:rPr>
                <w:noProof/>
                <w:webHidden/>
              </w:rPr>
              <w:fldChar w:fldCharType="begin"/>
            </w:r>
            <w:r>
              <w:rPr>
                <w:noProof/>
                <w:webHidden/>
              </w:rPr>
              <w:instrText xml:space="preserve"> PAGEREF _Toc80705278 \h </w:instrText>
            </w:r>
            <w:r>
              <w:rPr>
                <w:noProof/>
                <w:webHidden/>
              </w:rPr>
            </w:r>
            <w:r>
              <w:rPr>
                <w:noProof/>
                <w:webHidden/>
              </w:rPr>
              <w:fldChar w:fldCharType="separate"/>
            </w:r>
            <w:r>
              <w:rPr>
                <w:noProof/>
                <w:webHidden/>
              </w:rPr>
              <w:t>10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79" w:history="1">
            <w:r w:rsidRPr="00302C0F">
              <w:rPr>
                <w:rStyle w:val="Hyperlink"/>
                <w:noProof/>
              </w:rPr>
              <w:t>4.2.</w:t>
            </w:r>
            <w:r>
              <w:rPr>
                <w:rFonts w:eastAsiaTheme="minorEastAsia"/>
                <w:noProof/>
              </w:rPr>
              <w:tab/>
            </w:r>
            <w:r w:rsidRPr="00302C0F">
              <w:rPr>
                <w:rStyle w:val="Hyperlink"/>
                <w:noProof/>
              </w:rPr>
              <w:t>Importing and inspecting the data:</w:t>
            </w:r>
            <w:r>
              <w:rPr>
                <w:noProof/>
                <w:webHidden/>
              </w:rPr>
              <w:tab/>
            </w:r>
            <w:r>
              <w:rPr>
                <w:noProof/>
                <w:webHidden/>
              </w:rPr>
              <w:fldChar w:fldCharType="begin"/>
            </w:r>
            <w:r>
              <w:rPr>
                <w:noProof/>
                <w:webHidden/>
              </w:rPr>
              <w:instrText xml:space="preserve"> PAGEREF _Toc80705279 \h </w:instrText>
            </w:r>
            <w:r>
              <w:rPr>
                <w:noProof/>
                <w:webHidden/>
              </w:rPr>
            </w:r>
            <w:r>
              <w:rPr>
                <w:noProof/>
                <w:webHidden/>
              </w:rPr>
              <w:fldChar w:fldCharType="separate"/>
            </w:r>
            <w:r>
              <w:rPr>
                <w:noProof/>
                <w:webHidden/>
              </w:rPr>
              <w:t>10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80" w:history="1">
            <w:r w:rsidRPr="00302C0F">
              <w:rPr>
                <w:rStyle w:val="Hyperlink"/>
                <w:noProof/>
              </w:rPr>
              <w:t>4.3.</w:t>
            </w:r>
            <w:r>
              <w:rPr>
                <w:rFonts w:eastAsiaTheme="minorEastAsia"/>
                <w:noProof/>
              </w:rPr>
              <w:tab/>
            </w:r>
            <w:r w:rsidRPr="00302C0F">
              <w:rPr>
                <w:rStyle w:val="Hyperlink"/>
                <w:noProof/>
              </w:rPr>
              <w:t>Data preparation:</w:t>
            </w:r>
            <w:r>
              <w:rPr>
                <w:noProof/>
                <w:webHidden/>
              </w:rPr>
              <w:tab/>
            </w:r>
            <w:r>
              <w:rPr>
                <w:noProof/>
                <w:webHidden/>
              </w:rPr>
              <w:fldChar w:fldCharType="begin"/>
            </w:r>
            <w:r>
              <w:rPr>
                <w:noProof/>
                <w:webHidden/>
              </w:rPr>
              <w:instrText xml:space="preserve"> PAGEREF _Toc80705280 \h </w:instrText>
            </w:r>
            <w:r>
              <w:rPr>
                <w:noProof/>
                <w:webHidden/>
              </w:rPr>
            </w:r>
            <w:r>
              <w:rPr>
                <w:noProof/>
                <w:webHidden/>
              </w:rPr>
              <w:fldChar w:fldCharType="separate"/>
            </w:r>
            <w:r>
              <w:rPr>
                <w:noProof/>
                <w:webHidden/>
              </w:rPr>
              <w:t>12</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1" w:history="1">
            <w:r w:rsidRPr="00302C0F">
              <w:rPr>
                <w:rStyle w:val="Hyperlink"/>
                <w:noProof/>
              </w:rPr>
              <w:t>4.3.1.</w:t>
            </w:r>
            <w:r>
              <w:rPr>
                <w:rFonts w:eastAsiaTheme="minorEastAsia"/>
                <w:noProof/>
              </w:rPr>
              <w:tab/>
            </w:r>
            <w:r w:rsidRPr="00302C0F">
              <w:rPr>
                <w:rStyle w:val="Hyperlink"/>
                <w:noProof/>
              </w:rPr>
              <w:t>Conversation &amp; filtering:</w:t>
            </w:r>
            <w:r>
              <w:rPr>
                <w:noProof/>
                <w:webHidden/>
              </w:rPr>
              <w:tab/>
            </w:r>
            <w:r>
              <w:rPr>
                <w:noProof/>
                <w:webHidden/>
              </w:rPr>
              <w:fldChar w:fldCharType="begin"/>
            </w:r>
            <w:r>
              <w:rPr>
                <w:noProof/>
                <w:webHidden/>
              </w:rPr>
              <w:instrText xml:space="preserve"> PAGEREF _Toc80705281 \h </w:instrText>
            </w:r>
            <w:r>
              <w:rPr>
                <w:noProof/>
                <w:webHidden/>
              </w:rPr>
            </w:r>
            <w:r>
              <w:rPr>
                <w:noProof/>
                <w:webHidden/>
              </w:rPr>
              <w:fldChar w:fldCharType="separate"/>
            </w:r>
            <w:r>
              <w:rPr>
                <w:noProof/>
                <w:webHidden/>
              </w:rPr>
              <w:t>12</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2" w:history="1">
            <w:r w:rsidRPr="00302C0F">
              <w:rPr>
                <w:rStyle w:val="Hyperlink"/>
                <w:noProof/>
              </w:rPr>
              <w:t>4.3.2.</w:t>
            </w:r>
            <w:r>
              <w:rPr>
                <w:rFonts w:eastAsiaTheme="minorEastAsia"/>
                <w:noProof/>
              </w:rPr>
              <w:tab/>
            </w:r>
            <w:r w:rsidRPr="00302C0F">
              <w:rPr>
                <w:rStyle w:val="Hyperlink"/>
                <w:noProof/>
              </w:rPr>
              <w:t>Data Visualization:</w:t>
            </w:r>
            <w:r>
              <w:rPr>
                <w:noProof/>
                <w:webHidden/>
              </w:rPr>
              <w:tab/>
            </w:r>
            <w:r>
              <w:rPr>
                <w:noProof/>
                <w:webHidden/>
              </w:rPr>
              <w:fldChar w:fldCharType="begin"/>
            </w:r>
            <w:r>
              <w:rPr>
                <w:noProof/>
                <w:webHidden/>
              </w:rPr>
              <w:instrText xml:space="preserve"> PAGEREF _Toc80705282 \h </w:instrText>
            </w:r>
            <w:r>
              <w:rPr>
                <w:noProof/>
                <w:webHidden/>
              </w:rPr>
            </w:r>
            <w:r>
              <w:rPr>
                <w:noProof/>
                <w:webHidden/>
              </w:rPr>
              <w:fldChar w:fldCharType="separate"/>
            </w:r>
            <w:r>
              <w:rPr>
                <w:noProof/>
                <w:webHidden/>
              </w:rPr>
              <w:t>12</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3" w:history="1">
            <w:r w:rsidRPr="00302C0F">
              <w:rPr>
                <w:rStyle w:val="Hyperlink"/>
                <w:noProof/>
              </w:rPr>
              <w:t>4.3.3.</w:t>
            </w:r>
            <w:r>
              <w:rPr>
                <w:rFonts w:eastAsiaTheme="minorEastAsia"/>
                <w:noProof/>
              </w:rPr>
              <w:tab/>
            </w:r>
            <w:r w:rsidRPr="00302C0F">
              <w:rPr>
                <w:rStyle w:val="Hyperlink"/>
                <w:noProof/>
              </w:rPr>
              <w:t>Removing outliers</w:t>
            </w:r>
            <w:r>
              <w:rPr>
                <w:noProof/>
                <w:webHidden/>
              </w:rPr>
              <w:tab/>
            </w:r>
            <w:r>
              <w:rPr>
                <w:noProof/>
                <w:webHidden/>
              </w:rPr>
              <w:fldChar w:fldCharType="begin"/>
            </w:r>
            <w:r>
              <w:rPr>
                <w:noProof/>
                <w:webHidden/>
              </w:rPr>
              <w:instrText xml:space="preserve"> PAGEREF _Toc80705283 \h </w:instrText>
            </w:r>
            <w:r>
              <w:rPr>
                <w:noProof/>
                <w:webHidden/>
              </w:rPr>
            </w:r>
            <w:r>
              <w:rPr>
                <w:noProof/>
                <w:webHidden/>
              </w:rPr>
              <w:fldChar w:fldCharType="separate"/>
            </w:r>
            <w:r>
              <w:rPr>
                <w:noProof/>
                <w:webHidden/>
              </w:rPr>
              <w:t>15</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4" w:history="1">
            <w:r w:rsidRPr="00302C0F">
              <w:rPr>
                <w:rStyle w:val="Hyperlink"/>
                <w:noProof/>
              </w:rPr>
              <w:t>4.3.4.</w:t>
            </w:r>
            <w:r>
              <w:rPr>
                <w:rFonts w:eastAsiaTheme="minorEastAsia"/>
                <w:noProof/>
              </w:rPr>
              <w:tab/>
            </w:r>
            <w:r w:rsidRPr="00302C0F">
              <w:rPr>
                <w:rStyle w:val="Hyperlink"/>
                <w:noProof/>
              </w:rPr>
              <w:t>Scaling &amp; standardization:</w:t>
            </w:r>
            <w:r>
              <w:rPr>
                <w:noProof/>
                <w:webHidden/>
              </w:rPr>
              <w:tab/>
            </w:r>
            <w:r>
              <w:rPr>
                <w:noProof/>
                <w:webHidden/>
              </w:rPr>
              <w:fldChar w:fldCharType="begin"/>
            </w:r>
            <w:r>
              <w:rPr>
                <w:noProof/>
                <w:webHidden/>
              </w:rPr>
              <w:instrText xml:space="preserve"> PAGEREF _Toc80705284 \h </w:instrText>
            </w:r>
            <w:r>
              <w:rPr>
                <w:noProof/>
                <w:webHidden/>
              </w:rPr>
            </w:r>
            <w:r>
              <w:rPr>
                <w:noProof/>
                <w:webHidden/>
              </w:rPr>
              <w:fldChar w:fldCharType="separate"/>
            </w:r>
            <w:r>
              <w:rPr>
                <w:noProof/>
                <w:webHidden/>
              </w:rPr>
              <w:t>20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85" w:history="1">
            <w:r w:rsidRPr="00302C0F">
              <w:rPr>
                <w:rStyle w:val="Hyperlink"/>
                <w:noProof/>
              </w:rPr>
              <w:t>4.4.</w:t>
            </w:r>
            <w:r>
              <w:rPr>
                <w:rFonts w:eastAsiaTheme="minorEastAsia"/>
                <w:noProof/>
              </w:rPr>
              <w:tab/>
            </w:r>
            <w:r w:rsidRPr="00302C0F">
              <w:rPr>
                <w:rStyle w:val="Hyperlink"/>
                <w:noProof/>
              </w:rPr>
              <w:t>Data Modelling:</w:t>
            </w:r>
            <w:r>
              <w:rPr>
                <w:noProof/>
                <w:webHidden/>
              </w:rPr>
              <w:tab/>
            </w:r>
            <w:r>
              <w:rPr>
                <w:noProof/>
                <w:webHidden/>
              </w:rPr>
              <w:fldChar w:fldCharType="begin"/>
            </w:r>
            <w:r>
              <w:rPr>
                <w:noProof/>
                <w:webHidden/>
              </w:rPr>
              <w:instrText xml:space="preserve"> PAGEREF _Toc80705285 \h </w:instrText>
            </w:r>
            <w:r>
              <w:rPr>
                <w:noProof/>
                <w:webHidden/>
              </w:rPr>
            </w:r>
            <w:r>
              <w:rPr>
                <w:noProof/>
                <w:webHidden/>
              </w:rPr>
              <w:fldChar w:fldCharType="separate"/>
            </w:r>
            <w:r>
              <w:rPr>
                <w:noProof/>
                <w:webHidden/>
              </w:rPr>
              <w:t>20</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6" w:history="1">
            <w:r w:rsidRPr="00302C0F">
              <w:rPr>
                <w:rStyle w:val="Hyperlink"/>
                <w:noProof/>
              </w:rPr>
              <w:t>4.4.1.</w:t>
            </w:r>
            <w:r>
              <w:rPr>
                <w:rFonts w:eastAsiaTheme="minorEastAsia"/>
                <w:noProof/>
              </w:rPr>
              <w:tab/>
            </w:r>
            <w:r w:rsidRPr="00302C0F">
              <w:rPr>
                <w:rStyle w:val="Hyperlink"/>
                <w:noProof/>
              </w:rPr>
              <w:t>Regression Modelling</w:t>
            </w:r>
            <w:r>
              <w:rPr>
                <w:noProof/>
                <w:webHidden/>
              </w:rPr>
              <w:tab/>
            </w:r>
            <w:r>
              <w:rPr>
                <w:noProof/>
                <w:webHidden/>
              </w:rPr>
              <w:fldChar w:fldCharType="begin"/>
            </w:r>
            <w:r>
              <w:rPr>
                <w:noProof/>
                <w:webHidden/>
              </w:rPr>
              <w:instrText xml:space="preserve"> PAGEREF _Toc80705286 \h </w:instrText>
            </w:r>
            <w:r>
              <w:rPr>
                <w:noProof/>
                <w:webHidden/>
              </w:rPr>
            </w:r>
            <w:r>
              <w:rPr>
                <w:noProof/>
                <w:webHidden/>
              </w:rPr>
              <w:fldChar w:fldCharType="separate"/>
            </w:r>
            <w:r>
              <w:rPr>
                <w:noProof/>
                <w:webHidden/>
              </w:rPr>
              <w:t>20</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7" w:history="1">
            <w:r w:rsidRPr="00302C0F">
              <w:rPr>
                <w:rStyle w:val="Hyperlink"/>
                <w:noProof/>
              </w:rPr>
              <w:t>4.4.2.</w:t>
            </w:r>
            <w:r>
              <w:rPr>
                <w:rFonts w:eastAsiaTheme="minorEastAsia"/>
                <w:noProof/>
              </w:rPr>
              <w:tab/>
            </w:r>
            <w:r w:rsidRPr="00302C0F">
              <w:rPr>
                <w:rStyle w:val="Hyperlink"/>
                <w:noProof/>
              </w:rPr>
              <w:t>Classification modelling:</w:t>
            </w:r>
            <w:r>
              <w:rPr>
                <w:noProof/>
                <w:webHidden/>
              </w:rPr>
              <w:tab/>
            </w:r>
            <w:r>
              <w:rPr>
                <w:noProof/>
                <w:webHidden/>
              </w:rPr>
              <w:fldChar w:fldCharType="begin"/>
            </w:r>
            <w:r>
              <w:rPr>
                <w:noProof/>
                <w:webHidden/>
              </w:rPr>
              <w:instrText xml:space="preserve"> PAGEREF _Toc80705287 \h </w:instrText>
            </w:r>
            <w:r>
              <w:rPr>
                <w:noProof/>
                <w:webHidden/>
              </w:rPr>
            </w:r>
            <w:r>
              <w:rPr>
                <w:noProof/>
                <w:webHidden/>
              </w:rPr>
              <w:fldChar w:fldCharType="separate"/>
            </w:r>
            <w:r>
              <w:rPr>
                <w:noProof/>
                <w:webHidden/>
              </w:rPr>
              <w:t>21</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88" w:history="1">
            <w:r w:rsidRPr="00302C0F">
              <w:rPr>
                <w:rStyle w:val="Hyperlink"/>
                <w:noProof/>
              </w:rPr>
              <w:t>4.5.</w:t>
            </w:r>
            <w:r>
              <w:rPr>
                <w:rFonts w:eastAsiaTheme="minorEastAsia"/>
                <w:noProof/>
              </w:rPr>
              <w:tab/>
            </w:r>
            <w:r w:rsidRPr="00302C0F">
              <w:rPr>
                <w:rStyle w:val="Hyperlink"/>
                <w:noProof/>
              </w:rPr>
              <w:t>Social-Economic factors vs Covid-19 spread:</w:t>
            </w:r>
            <w:r>
              <w:rPr>
                <w:noProof/>
                <w:webHidden/>
              </w:rPr>
              <w:tab/>
            </w:r>
            <w:r>
              <w:rPr>
                <w:noProof/>
                <w:webHidden/>
              </w:rPr>
              <w:fldChar w:fldCharType="begin"/>
            </w:r>
            <w:r>
              <w:rPr>
                <w:noProof/>
                <w:webHidden/>
              </w:rPr>
              <w:instrText xml:space="preserve"> PAGEREF _Toc80705288 \h </w:instrText>
            </w:r>
            <w:r>
              <w:rPr>
                <w:noProof/>
                <w:webHidden/>
              </w:rPr>
            </w:r>
            <w:r>
              <w:rPr>
                <w:noProof/>
                <w:webHidden/>
              </w:rPr>
              <w:fldChar w:fldCharType="separate"/>
            </w:r>
            <w:r>
              <w:rPr>
                <w:noProof/>
                <w:webHidden/>
              </w:rPr>
              <w:t>23</w:t>
            </w:r>
            <w:r>
              <w:rPr>
                <w:noProof/>
                <w:webHidden/>
              </w:rPr>
              <w:fldChar w:fldCharType="end"/>
            </w:r>
          </w:hyperlink>
        </w:p>
        <w:p w:rsidR="00A74374" w:rsidRDefault="00A74374">
          <w:pPr>
            <w:pStyle w:val="TOC3"/>
            <w:tabs>
              <w:tab w:val="left" w:pos="1320"/>
              <w:tab w:val="right" w:leader="dot" w:pos="9350"/>
            </w:tabs>
            <w:rPr>
              <w:rFonts w:eastAsiaTheme="minorEastAsia"/>
              <w:noProof/>
            </w:rPr>
          </w:pPr>
          <w:hyperlink w:anchor="_Toc80705289" w:history="1">
            <w:r w:rsidRPr="00302C0F">
              <w:rPr>
                <w:rStyle w:val="Hyperlink"/>
                <w:noProof/>
              </w:rPr>
              <w:t>4.5.1.</w:t>
            </w:r>
            <w:r>
              <w:rPr>
                <w:rFonts w:eastAsiaTheme="minorEastAsia"/>
                <w:noProof/>
              </w:rPr>
              <w:tab/>
            </w:r>
            <w:r w:rsidRPr="00302C0F">
              <w:rPr>
                <w:rStyle w:val="Hyperlink"/>
                <w:noProof/>
              </w:rPr>
              <w:t>Data preparation:</w:t>
            </w:r>
            <w:r>
              <w:rPr>
                <w:noProof/>
                <w:webHidden/>
              </w:rPr>
              <w:tab/>
            </w:r>
            <w:r>
              <w:rPr>
                <w:noProof/>
                <w:webHidden/>
              </w:rPr>
              <w:fldChar w:fldCharType="begin"/>
            </w:r>
            <w:r>
              <w:rPr>
                <w:noProof/>
                <w:webHidden/>
              </w:rPr>
              <w:instrText xml:space="preserve"> PAGEREF _Toc80705289 \h </w:instrText>
            </w:r>
            <w:r>
              <w:rPr>
                <w:noProof/>
                <w:webHidden/>
              </w:rPr>
            </w:r>
            <w:r>
              <w:rPr>
                <w:noProof/>
                <w:webHidden/>
              </w:rPr>
              <w:fldChar w:fldCharType="separate"/>
            </w:r>
            <w:r>
              <w:rPr>
                <w:noProof/>
                <w:webHidden/>
              </w:rPr>
              <w:t>23</w:t>
            </w:r>
            <w:r>
              <w:rPr>
                <w:noProof/>
                <w:webHidden/>
              </w:rPr>
              <w:fldChar w:fldCharType="end"/>
            </w:r>
          </w:hyperlink>
        </w:p>
        <w:p w:rsidR="00A74374" w:rsidRDefault="00A74374">
          <w:pPr>
            <w:pStyle w:val="TOC1"/>
            <w:tabs>
              <w:tab w:val="left" w:pos="440"/>
              <w:tab w:val="right" w:leader="dot" w:pos="9350"/>
            </w:tabs>
            <w:rPr>
              <w:rFonts w:eastAsiaTheme="minorEastAsia"/>
              <w:noProof/>
            </w:rPr>
          </w:pPr>
          <w:hyperlink w:anchor="_Toc80705290" w:history="1">
            <w:r w:rsidRPr="00302C0F">
              <w:rPr>
                <w:rStyle w:val="Hyperlink"/>
                <w:noProof/>
              </w:rPr>
              <w:t>5.</w:t>
            </w:r>
            <w:r>
              <w:rPr>
                <w:rFonts w:eastAsiaTheme="minorEastAsia"/>
                <w:noProof/>
              </w:rPr>
              <w:tab/>
            </w:r>
            <w:r w:rsidRPr="00302C0F">
              <w:rPr>
                <w:rStyle w:val="Hyperlink"/>
                <w:noProof/>
              </w:rPr>
              <w:t>Testing &amp; Results:</w:t>
            </w:r>
            <w:r>
              <w:rPr>
                <w:noProof/>
                <w:webHidden/>
              </w:rPr>
              <w:tab/>
            </w:r>
            <w:r>
              <w:rPr>
                <w:noProof/>
                <w:webHidden/>
              </w:rPr>
              <w:fldChar w:fldCharType="begin"/>
            </w:r>
            <w:r>
              <w:rPr>
                <w:noProof/>
                <w:webHidden/>
              </w:rPr>
              <w:instrText xml:space="preserve"> PAGEREF _Toc80705290 \h </w:instrText>
            </w:r>
            <w:r>
              <w:rPr>
                <w:noProof/>
                <w:webHidden/>
              </w:rPr>
            </w:r>
            <w:r>
              <w:rPr>
                <w:noProof/>
                <w:webHidden/>
              </w:rPr>
              <w:fldChar w:fldCharType="separate"/>
            </w:r>
            <w:r>
              <w:rPr>
                <w:noProof/>
                <w:webHidden/>
              </w:rPr>
              <w:t>30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1" w:history="1">
            <w:r w:rsidRPr="00302C0F">
              <w:rPr>
                <w:rStyle w:val="Hyperlink"/>
                <w:noProof/>
              </w:rPr>
              <w:t>5.1.</w:t>
            </w:r>
            <w:r>
              <w:rPr>
                <w:rFonts w:eastAsiaTheme="minorEastAsia"/>
                <w:noProof/>
              </w:rPr>
              <w:tab/>
            </w:r>
            <w:r w:rsidRPr="00302C0F">
              <w:rPr>
                <w:rStyle w:val="Hyperlink"/>
                <w:noProof/>
              </w:rPr>
              <w:t>Multi-liner regression Result</w:t>
            </w:r>
            <w:r>
              <w:rPr>
                <w:noProof/>
                <w:webHidden/>
              </w:rPr>
              <w:tab/>
            </w:r>
            <w:r>
              <w:rPr>
                <w:noProof/>
                <w:webHidden/>
              </w:rPr>
              <w:fldChar w:fldCharType="begin"/>
            </w:r>
            <w:r>
              <w:rPr>
                <w:noProof/>
                <w:webHidden/>
              </w:rPr>
              <w:instrText xml:space="preserve"> PAGEREF _Toc80705291 \h </w:instrText>
            </w:r>
            <w:r>
              <w:rPr>
                <w:noProof/>
                <w:webHidden/>
              </w:rPr>
            </w:r>
            <w:r>
              <w:rPr>
                <w:noProof/>
                <w:webHidden/>
              </w:rPr>
              <w:fldChar w:fldCharType="separate"/>
            </w:r>
            <w:r>
              <w:rPr>
                <w:noProof/>
                <w:webHidden/>
              </w:rPr>
              <w:t>30</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2" w:history="1">
            <w:r w:rsidRPr="00302C0F">
              <w:rPr>
                <w:rStyle w:val="Hyperlink"/>
                <w:noProof/>
              </w:rPr>
              <w:t>5.2.</w:t>
            </w:r>
            <w:r>
              <w:rPr>
                <w:rFonts w:eastAsiaTheme="minorEastAsia"/>
                <w:noProof/>
              </w:rPr>
              <w:tab/>
            </w:r>
            <w:r w:rsidRPr="00302C0F">
              <w:rPr>
                <w:rStyle w:val="Hyperlink"/>
                <w:noProof/>
              </w:rPr>
              <w:t>Liner regression Result</w:t>
            </w:r>
            <w:r>
              <w:rPr>
                <w:noProof/>
                <w:webHidden/>
              </w:rPr>
              <w:tab/>
            </w:r>
            <w:r>
              <w:rPr>
                <w:noProof/>
                <w:webHidden/>
              </w:rPr>
              <w:fldChar w:fldCharType="begin"/>
            </w:r>
            <w:r>
              <w:rPr>
                <w:noProof/>
                <w:webHidden/>
              </w:rPr>
              <w:instrText xml:space="preserve"> PAGEREF _Toc80705292 \h </w:instrText>
            </w:r>
            <w:r>
              <w:rPr>
                <w:noProof/>
                <w:webHidden/>
              </w:rPr>
            </w:r>
            <w:r>
              <w:rPr>
                <w:noProof/>
                <w:webHidden/>
              </w:rPr>
              <w:fldChar w:fldCharType="separate"/>
            </w:r>
            <w:r>
              <w:rPr>
                <w:noProof/>
                <w:webHidden/>
              </w:rPr>
              <w:t>34</w:t>
            </w:r>
            <w:r>
              <w:rPr>
                <w:noProof/>
                <w:webHidden/>
              </w:rPr>
              <w:fldChar w:fldCharType="end"/>
            </w:r>
          </w:hyperlink>
        </w:p>
        <w:p w:rsidR="00A74374" w:rsidRDefault="00A74374">
          <w:pPr>
            <w:pStyle w:val="TOC3"/>
            <w:tabs>
              <w:tab w:val="right" w:leader="dot" w:pos="9350"/>
            </w:tabs>
            <w:rPr>
              <w:rFonts w:eastAsiaTheme="minorEastAsia"/>
              <w:noProof/>
            </w:rPr>
          </w:pPr>
          <w:hyperlink w:anchor="_Toc80705293" w:history="1">
            <w:r w:rsidRPr="00302C0F">
              <w:rPr>
                <w:rStyle w:val="Hyperlink"/>
                <w:noProof/>
              </w:rPr>
              <w:t>Simple linear regression evaluation:</w:t>
            </w:r>
            <w:r>
              <w:rPr>
                <w:noProof/>
                <w:webHidden/>
              </w:rPr>
              <w:tab/>
            </w:r>
            <w:r>
              <w:rPr>
                <w:noProof/>
                <w:webHidden/>
              </w:rPr>
              <w:fldChar w:fldCharType="begin"/>
            </w:r>
            <w:r>
              <w:rPr>
                <w:noProof/>
                <w:webHidden/>
              </w:rPr>
              <w:instrText xml:space="preserve"> PAGEREF _Toc80705293 \h </w:instrText>
            </w:r>
            <w:r>
              <w:rPr>
                <w:noProof/>
                <w:webHidden/>
              </w:rPr>
            </w:r>
            <w:r>
              <w:rPr>
                <w:noProof/>
                <w:webHidden/>
              </w:rPr>
              <w:fldChar w:fldCharType="separate"/>
            </w:r>
            <w:r>
              <w:rPr>
                <w:noProof/>
                <w:webHidden/>
              </w:rPr>
              <w:t>34</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4" w:history="1">
            <w:r w:rsidRPr="00302C0F">
              <w:rPr>
                <w:rStyle w:val="Hyperlink"/>
                <w:noProof/>
              </w:rPr>
              <w:t>5.3.</w:t>
            </w:r>
            <w:r>
              <w:rPr>
                <w:rFonts w:eastAsiaTheme="minorEastAsia"/>
                <w:noProof/>
              </w:rPr>
              <w:tab/>
            </w:r>
            <w:r w:rsidRPr="00302C0F">
              <w:rPr>
                <w:rStyle w:val="Hyperlink"/>
                <w:noProof/>
              </w:rPr>
              <w:t>LASSO result</w:t>
            </w:r>
            <w:r>
              <w:rPr>
                <w:noProof/>
                <w:webHidden/>
              </w:rPr>
              <w:tab/>
            </w:r>
            <w:r>
              <w:rPr>
                <w:noProof/>
                <w:webHidden/>
              </w:rPr>
              <w:fldChar w:fldCharType="begin"/>
            </w:r>
            <w:r>
              <w:rPr>
                <w:noProof/>
                <w:webHidden/>
              </w:rPr>
              <w:instrText xml:space="preserve"> PAGEREF _Toc80705294 \h </w:instrText>
            </w:r>
            <w:r>
              <w:rPr>
                <w:noProof/>
                <w:webHidden/>
              </w:rPr>
            </w:r>
            <w:r>
              <w:rPr>
                <w:noProof/>
                <w:webHidden/>
              </w:rPr>
              <w:fldChar w:fldCharType="separate"/>
            </w:r>
            <w:r>
              <w:rPr>
                <w:noProof/>
                <w:webHidden/>
              </w:rPr>
              <w:t>34</w:t>
            </w:r>
            <w:r>
              <w:rPr>
                <w:noProof/>
                <w:webHidden/>
              </w:rPr>
              <w:fldChar w:fldCharType="end"/>
            </w:r>
          </w:hyperlink>
        </w:p>
        <w:p w:rsidR="00A74374" w:rsidRDefault="00A74374">
          <w:pPr>
            <w:pStyle w:val="TOC3"/>
            <w:tabs>
              <w:tab w:val="right" w:leader="dot" w:pos="9350"/>
            </w:tabs>
            <w:rPr>
              <w:rFonts w:eastAsiaTheme="minorEastAsia"/>
              <w:noProof/>
            </w:rPr>
          </w:pPr>
          <w:hyperlink w:anchor="_Toc80705295" w:history="1">
            <w:r w:rsidRPr="00302C0F">
              <w:rPr>
                <w:rStyle w:val="Hyperlink"/>
                <w:noProof/>
              </w:rPr>
              <w:t>LASSO evaluation result</w:t>
            </w:r>
            <w:r>
              <w:rPr>
                <w:noProof/>
                <w:webHidden/>
              </w:rPr>
              <w:tab/>
            </w:r>
            <w:r>
              <w:rPr>
                <w:noProof/>
                <w:webHidden/>
              </w:rPr>
              <w:fldChar w:fldCharType="begin"/>
            </w:r>
            <w:r>
              <w:rPr>
                <w:noProof/>
                <w:webHidden/>
              </w:rPr>
              <w:instrText xml:space="preserve"> PAGEREF _Toc80705295 \h </w:instrText>
            </w:r>
            <w:r>
              <w:rPr>
                <w:noProof/>
                <w:webHidden/>
              </w:rPr>
            </w:r>
            <w:r>
              <w:rPr>
                <w:noProof/>
                <w:webHidden/>
              </w:rPr>
              <w:fldChar w:fldCharType="separate"/>
            </w:r>
            <w:r>
              <w:rPr>
                <w:noProof/>
                <w:webHidden/>
              </w:rPr>
              <w:t>35</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6" w:history="1">
            <w:r w:rsidRPr="00302C0F">
              <w:rPr>
                <w:rStyle w:val="Hyperlink"/>
                <w:noProof/>
              </w:rPr>
              <w:t>5.4.</w:t>
            </w:r>
            <w:r>
              <w:rPr>
                <w:rFonts w:eastAsiaTheme="minorEastAsia"/>
                <w:noProof/>
              </w:rPr>
              <w:tab/>
            </w:r>
            <w:r w:rsidRPr="00302C0F">
              <w:rPr>
                <w:rStyle w:val="Hyperlink"/>
                <w:noProof/>
              </w:rPr>
              <w:t>Overall Regression result:</w:t>
            </w:r>
            <w:r>
              <w:rPr>
                <w:noProof/>
                <w:webHidden/>
              </w:rPr>
              <w:tab/>
            </w:r>
            <w:r>
              <w:rPr>
                <w:noProof/>
                <w:webHidden/>
              </w:rPr>
              <w:fldChar w:fldCharType="begin"/>
            </w:r>
            <w:r>
              <w:rPr>
                <w:noProof/>
                <w:webHidden/>
              </w:rPr>
              <w:instrText xml:space="preserve"> PAGEREF _Toc80705296 \h </w:instrText>
            </w:r>
            <w:r>
              <w:rPr>
                <w:noProof/>
                <w:webHidden/>
              </w:rPr>
            </w:r>
            <w:r>
              <w:rPr>
                <w:noProof/>
                <w:webHidden/>
              </w:rPr>
              <w:fldChar w:fldCharType="separate"/>
            </w:r>
            <w:r>
              <w:rPr>
                <w:noProof/>
                <w:webHidden/>
              </w:rPr>
              <w:t>36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7" w:history="1">
            <w:r w:rsidRPr="00302C0F">
              <w:rPr>
                <w:rStyle w:val="Hyperlink"/>
                <w:noProof/>
              </w:rPr>
              <w:t>5.5.</w:t>
            </w:r>
            <w:r>
              <w:rPr>
                <w:rFonts w:eastAsiaTheme="minorEastAsia"/>
                <w:noProof/>
              </w:rPr>
              <w:tab/>
            </w:r>
            <w:r w:rsidRPr="00302C0F">
              <w:rPr>
                <w:rStyle w:val="Hyperlink"/>
                <w:noProof/>
              </w:rPr>
              <w:t>Logistic regression Result</w:t>
            </w:r>
            <w:r>
              <w:rPr>
                <w:noProof/>
                <w:webHidden/>
              </w:rPr>
              <w:tab/>
            </w:r>
            <w:r>
              <w:rPr>
                <w:noProof/>
                <w:webHidden/>
              </w:rPr>
              <w:fldChar w:fldCharType="begin"/>
            </w:r>
            <w:r>
              <w:rPr>
                <w:noProof/>
                <w:webHidden/>
              </w:rPr>
              <w:instrText xml:space="preserve"> PAGEREF _Toc80705297 \h </w:instrText>
            </w:r>
            <w:r>
              <w:rPr>
                <w:noProof/>
                <w:webHidden/>
              </w:rPr>
            </w:r>
            <w:r>
              <w:rPr>
                <w:noProof/>
                <w:webHidden/>
              </w:rPr>
              <w:fldChar w:fldCharType="separate"/>
            </w:r>
            <w:r>
              <w:rPr>
                <w:noProof/>
                <w:webHidden/>
              </w:rPr>
              <w:t>36</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298" w:history="1">
            <w:r w:rsidRPr="00302C0F">
              <w:rPr>
                <w:rStyle w:val="Hyperlink"/>
                <w:noProof/>
              </w:rPr>
              <w:t>5.6.</w:t>
            </w:r>
            <w:r>
              <w:rPr>
                <w:rFonts w:eastAsiaTheme="minorEastAsia"/>
                <w:noProof/>
              </w:rPr>
              <w:tab/>
            </w:r>
            <w:r w:rsidRPr="00302C0F">
              <w:rPr>
                <w:rStyle w:val="Hyperlink"/>
                <w:noProof/>
              </w:rPr>
              <w:t>Random forest Result</w:t>
            </w:r>
            <w:r>
              <w:rPr>
                <w:noProof/>
                <w:webHidden/>
              </w:rPr>
              <w:tab/>
            </w:r>
            <w:r>
              <w:rPr>
                <w:noProof/>
                <w:webHidden/>
              </w:rPr>
              <w:fldChar w:fldCharType="begin"/>
            </w:r>
            <w:r>
              <w:rPr>
                <w:noProof/>
                <w:webHidden/>
              </w:rPr>
              <w:instrText xml:space="preserve"> PAGEREF _Toc80705298 \h </w:instrText>
            </w:r>
            <w:r>
              <w:rPr>
                <w:noProof/>
                <w:webHidden/>
              </w:rPr>
            </w:r>
            <w:r>
              <w:rPr>
                <w:noProof/>
                <w:webHidden/>
              </w:rPr>
              <w:fldChar w:fldCharType="separate"/>
            </w:r>
            <w:r>
              <w:rPr>
                <w:noProof/>
                <w:webHidden/>
              </w:rPr>
              <w:t>36</w:t>
            </w:r>
            <w:r>
              <w:rPr>
                <w:noProof/>
                <w:webHidden/>
              </w:rPr>
              <w:fldChar w:fldCharType="end"/>
            </w:r>
          </w:hyperlink>
        </w:p>
        <w:p w:rsidR="00A74374" w:rsidRDefault="00A74374">
          <w:pPr>
            <w:pStyle w:val="TOC1"/>
            <w:tabs>
              <w:tab w:val="left" w:pos="440"/>
              <w:tab w:val="right" w:leader="dot" w:pos="9350"/>
            </w:tabs>
            <w:rPr>
              <w:rFonts w:eastAsiaTheme="minorEastAsia"/>
              <w:noProof/>
            </w:rPr>
          </w:pPr>
          <w:hyperlink w:anchor="_Toc80705299" w:history="1">
            <w:r w:rsidRPr="00302C0F">
              <w:rPr>
                <w:rStyle w:val="Hyperlink"/>
                <w:noProof/>
              </w:rPr>
              <w:t>6.</w:t>
            </w:r>
            <w:r>
              <w:rPr>
                <w:rFonts w:eastAsiaTheme="minorEastAsia"/>
                <w:noProof/>
              </w:rPr>
              <w:tab/>
            </w:r>
            <w:r w:rsidRPr="00302C0F">
              <w:rPr>
                <w:rStyle w:val="Hyperlink"/>
                <w:noProof/>
              </w:rPr>
              <w:t>Conclusion and Future Work:</w:t>
            </w:r>
            <w:r>
              <w:rPr>
                <w:noProof/>
                <w:webHidden/>
              </w:rPr>
              <w:tab/>
            </w:r>
            <w:r>
              <w:rPr>
                <w:noProof/>
                <w:webHidden/>
              </w:rPr>
              <w:fldChar w:fldCharType="begin"/>
            </w:r>
            <w:r>
              <w:rPr>
                <w:noProof/>
                <w:webHidden/>
              </w:rPr>
              <w:instrText xml:space="preserve"> PAGEREF _Toc80705299 \h </w:instrText>
            </w:r>
            <w:r>
              <w:rPr>
                <w:noProof/>
                <w:webHidden/>
              </w:rPr>
            </w:r>
            <w:r>
              <w:rPr>
                <w:noProof/>
                <w:webHidden/>
              </w:rPr>
              <w:fldChar w:fldCharType="separate"/>
            </w:r>
            <w:r>
              <w:rPr>
                <w:noProof/>
                <w:webHidden/>
              </w:rPr>
              <w:t>38</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300" w:history="1">
            <w:r w:rsidRPr="00302C0F">
              <w:rPr>
                <w:rStyle w:val="Hyperlink"/>
                <w:noProof/>
              </w:rPr>
              <w:t>6.1.</w:t>
            </w:r>
            <w:r>
              <w:rPr>
                <w:rFonts w:eastAsiaTheme="minorEastAsia"/>
                <w:noProof/>
              </w:rPr>
              <w:tab/>
            </w:r>
            <w:r w:rsidRPr="00302C0F">
              <w:rPr>
                <w:rStyle w:val="Hyperlink"/>
                <w:noProof/>
              </w:rPr>
              <w:t>Limitation</w:t>
            </w:r>
            <w:r>
              <w:rPr>
                <w:noProof/>
                <w:webHidden/>
              </w:rPr>
              <w:tab/>
            </w:r>
            <w:r>
              <w:rPr>
                <w:noProof/>
                <w:webHidden/>
              </w:rPr>
              <w:fldChar w:fldCharType="begin"/>
            </w:r>
            <w:r>
              <w:rPr>
                <w:noProof/>
                <w:webHidden/>
              </w:rPr>
              <w:instrText xml:space="preserve"> PAGEREF _Toc80705300 \h </w:instrText>
            </w:r>
            <w:r>
              <w:rPr>
                <w:noProof/>
                <w:webHidden/>
              </w:rPr>
            </w:r>
            <w:r>
              <w:rPr>
                <w:noProof/>
                <w:webHidden/>
              </w:rPr>
              <w:fldChar w:fldCharType="separate"/>
            </w:r>
            <w:r>
              <w:rPr>
                <w:noProof/>
                <w:webHidden/>
              </w:rPr>
              <w:t>38</w:t>
            </w:r>
            <w:r>
              <w:rPr>
                <w:noProof/>
                <w:webHidden/>
              </w:rPr>
              <w:fldChar w:fldCharType="end"/>
            </w:r>
          </w:hyperlink>
        </w:p>
        <w:p w:rsidR="00A74374" w:rsidRDefault="00A74374">
          <w:pPr>
            <w:pStyle w:val="TOC2"/>
            <w:tabs>
              <w:tab w:val="left" w:pos="880"/>
              <w:tab w:val="right" w:leader="dot" w:pos="9350"/>
            </w:tabs>
            <w:rPr>
              <w:rFonts w:eastAsiaTheme="minorEastAsia"/>
              <w:noProof/>
            </w:rPr>
          </w:pPr>
          <w:hyperlink w:anchor="_Toc80705301" w:history="1">
            <w:r w:rsidRPr="00302C0F">
              <w:rPr>
                <w:rStyle w:val="Hyperlink"/>
                <w:noProof/>
              </w:rPr>
              <w:t>6.2.</w:t>
            </w:r>
            <w:r>
              <w:rPr>
                <w:rFonts w:eastAsiaTheme="minorEastAsia"/>
                <w:noProof/>
              </w:rPr>
              <w:tab/>
            </w:r>
            <w:r w:rsidRPr="00302C0F">
              <w:rPr>
                <w:rStyle w:val="Hyperlink"/>
                <w:noProof/>
              </w:rPr>
              <w:t>Future work</w:t>
            </w:r>
            <w:r>
              <w:rPr>
                <w:noProof/>
                <w:webHidden/>
              </w:rPr>
              <w:tab/>
            </w:r>
            <w:r>
              <w:rPr>
                <w:noProof/>
                <w:webHidden/>
              </w:rPr>
              <w:fldChar w:fldCharType="begin"/>
            </w:r>
            <w:r>
              <w:rPr>
                <w:noProof/>
                <w:webHidden/>
              </w:rPr>
              <w:instrText xml:space="preserve"> PAGEREF _Toc80705301 \h </w:instrText>
            </w:r>
            <w:r>
              <w:rPr>
                <w:noProof/>
                <w:webHidden/>
              </w:rPr>
            </w:r>
            <w:r>
              <w:rPr>
                <w:noProof/>
                <w:webHidden/>
              </w:rPr>
              <w:fldChar w:fldCharType="separate"/>
            </w:r>
            <w:r>
              <w:rPr>
                <w:noProof/>
                <w:webHidden/>
              </w:rPr>
              <w:t>38</w:t>
            </w:r>
            <w:r>
              <w:rPr>
                <w:noProof/>
                <w:webHidden/>
              </w:rPr>
              <w:fldChar w:fldCharType="end"/>
            </w:r>
          </w:hyperlink>
        </w:p>
        <w:p w:rsidR="00A74374" w:rsidRDefault="00A74374">
          <w:pPr>
            <w:pStyle w:val="TOC1"/>
            <w:tabs>
              <w:tab w:val="right" w:leader="dot" w:pos="9350"/>
            </w:tabs>
            <w:rPr>
              <w:rFonts w:eastAsiaTheme="minorEastAsia"/>
              <w:noProof/>
            </w:rPr>
          </w:pPr>
          <w:hyperlink w:anchor="_Toc80705302" w:history="1">
            <w:r w:rsidRPr="00302C0F">
              <w:rPr>
                <w:rStyle w:val="Hyperlink"/>
                <w:noProof/>
              </w:rPr>
              <w:t>Appendix:</w:t>
            </w:r>
            <w:r>
              <w:rPr>
                <w:noProof/>
                <w:webHidden/>
              </w:rPr>
              <w:tab/>
            </w:r>
            <w:r>
              <w:rPr>
                <w:noProof/>
                <w:webHidden/>
              </w:rPr>
              <w:fldChar w:fldCharType="begin"/>
            </w:r>
            <w:r>
              <w:rPr>
                <w:noProof/>
                <w:webHidden/>
              </w:rPr>
              <w:instrText xml:space="preserve"> PAGEREF _Toc80705302 \h </w:instrText>
            </w:r>
            <w:r>
              <w:rPr>
                <w:noProof/>
                <w:webHidden/>
              </w:rPr>
            </w:r>
            <w:r>
              <w:rPr>
                <w:noProof/>
                <w:webHidden/>
              </w:rPr>
              <w:fldChar w:fldCharType="separate"/>
            </w:r>
            <w:r>
              <w:rPr>
                <w:noProof/>
                <w:webHidden/>
              </w:rPr>
              <w:t>38</w:t>
            </w:r>
            <w:r>
              <w:rPr>
                <w:noProof/>
                <w:webHidden/>
              </w:rPr>
              <w:fldChar w:fldCharType="end"/>
            </w:r>
          </w:hyperlink>
        </w:p>
        <w:p w:rsidR="00A74374" w:rsidRDefault="00A74374">
          <w:pPr>
            <w:pStyle w:val="TOC1"/>
            <w:tabs>
              <w:tab w:val="right" w:leader="dot" w:pos="9350"/>
            </w:tabs>
            <w:rPr>
              <w:rFonts w:eastAsiaTheme="minorEastAsia"/>
              <w:noProof/>
            </w:rPr>
          </w:pPr>
          <w:hyperlink w:anchor="_Toc80705303" w:history="1">
            <w:r w:rsidRPr="00302C0F">
              <w:rPr>
                <w:rStyle w:val="Hyperlink"/>
                <w:noProof/>
              </w:rPr>
              <w:t>Bibliography</w:t>
            </w:r>
            <w:r>
              <w:rPr>
                <w:noProof/>
                <w:webHidden/>
              </w:rPr>
              <w:tab/>
            </w:r>
            <w:r>
              <w:rPr>
                <w:noProof/>
                <w:webHidden/>
              </w:rPr>
              <w:fldChar w:fldCharType="begin"/>
            </w:r>
            <w:r>
              <w:rPr>
                <w:noProof/>
                <w:webHidden/>
              </w:rPr>
              <w:instrText xml:space="preserve"> PAGEREF _Toc80705303 \h </w:instrText>
            </w:r>
            <w:r>
              <w:rPr>
                <w:noProof/>
                <w:webHidden/>
              </w:rPr>
            </w:r>
            <w:r>
              <w:rPr>
                <w:noProof/>
                <w:webHidden/>
              </w:rPr>
              <w:fldChar w:fldCharType="separate"/>
            </w:r>
            <w:r>
              <w:rPr>
                <w:noProof/>
                <w:webHidden/>
              </w:rPr>
              <w:t>39</w:t>
            </w:r>
            <w:r>
              <w:rPr>
                <w:noProof/>
                <w:webHidden/>
              </w:rPr>
              <w:fldChar w:fldCharType="end"/>
            </w:r>
          </w:hyperlink>
        </w:p>
        <w:p w:rsidR="00C07A90" w:rsidRDefault="00C07A90">
          <w:pPr>
            <w:rPr>
              <w:noProof/>
            </w:rPr>
          </w:pPr>
          <w:r>
            <w:rPr>
              <w:b/>
              <w:bCs/>
              <w:noProof/>
            </w:rPr>
            <w:fldChar w:fldCharType="end"/>
          </w:r>
        </w:p>
      </w:sdtContent>
    </w:sdt>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946FA1" w:rsidRDefault="00946FA1"/>
    <w:p w:rsidR="002C0D76" w:rsidRDefault="002C0D76" w:rsidP="00B00100">
      <w:pPr>
        <w:pStyle w:val="Heading1"/>
        <w:numPr>
          <w:ilvl w:val="0"/>
          <w:numId w:val="4"/>
        </w:numPr>
      </w:pPr>
      <w:bookmarkStart w:id="2" w:name="_Toc80705267"/>
      <w:r>
        <w:lastRenderedPageBreak/>
        <w:t>Introduction:</w:t>
      </w:r>
      <w:bookmarkEnd w:id="2"/>
    </w:p>
    <w:p w:rsidR="0098040F" w:rsidRDefault="00123710" w:rsidP="00123710">
      <w:r>
        <w:t>Many analytic studies have been conducted on COVID-19 and its pattern</w:t>
      </w:r>
      <w:r w:rsidR="00B324C5">
        <w:t xml:space="preserve"> and factors</w:t>
      </w:r>
      <w:r>
        <w:t xml:space="preserve"> of spread since pandemic was started. In January 2020 WHO declared COVID-19 as pandemic. After that most countries enforced different measures to prevent spread of virus in their country based on demographics, social, activity, and travel data found in the reviewed studies </w:t>
      </w:r>
      <w:sdt>
        <w:sdtPr>
          <w:id w:val="-949163150"/>
          <w:citation/>
        </w:sdtPr>
        <w:sdtEndPr/>
        <w:sdtContent>
          <w:r w:rsidR="00276A83">
            <w:fldChar w:fldCharType="begin"/>
          </w:r>
          <w:r w:rsidR="00276A83">
            <w:rPr>
              <w:lang w:val="en-GB"/>
            </w:rPr>
            <w:instrText xml:space="preserve">CITATION Als \l 2057 </w:instrText>
          </w:r>
          <w:r w:rsidR="00276A83">
            <w:fldChar w:fldCharType="separate"/>
          </w:r>
          <w:r w:rsidR="002C2146" w:rsidRPr="002C2146">
            <w:rPr>
              <w:noProof/>
              <w:lang w:val="en-GB"/>
            </w:rPr>
            <w:t>(Alsunaidi, et al., 2021)</w:t>
          </w:r>
          <w:r w:rsidR="00276A83">
            <w:fldChar w:fldCharType="end"/>
          </w:r>
        </w:sdtContent>
      </w:sdt>
      <w:r>
        <w:t xml:space="preserve">. Several sentiment analyses also have been done using big data. Mostly, case studies based on geographical location, travel pattern of countries population, precautions  taken by nation and government and medical facilities available on individual countries etc. </w:t>
      </w:r>
      <w:sdt>
        <w:sdtPr>
          <w:id w:val="1336723662"/>
          <w:citation/>
        </w:sdtPr>
        <w:sdtEndPr/>
        <w:sdtContent>
          <w:r w:rsidR="00276A83">
            <w:fldChar w:fldCharType="begin"/>
          </w:r>
          <w:r w:rsidR="00276A83">
            <w:rPr>
              <w:lang w:val="en-GB"/>
            </w:rPr>
            <w:instrText xml:space="preserve">CITATION Arm \l 2057 </w:instrText>
          </w:r>
          <w:r w:rsidR="00276A83">
            <w:fldChar w:fldCharType="separate"/>
          </w:r>
          <w:r w:rsidR="002C2146" w:rsidRPr="002C2146">
            <w:rPr>
              <w:noProof/>
              <w:lang w:val="en-GB"/>
            </w:rPr>
            <w:t>(Arman Behnam, 2021)</w:t>
          </w:r>
          <w:r w:rsidR="00276A83">
            <w:fldChar w:fldCharType="end"/>
          </w:r>
        </w:sdtContent>
      </w:sdt>
      <w:r>
        <w:t>. According to many case studies when pandemic was started, most common factors impacted in spread of virus like climatology parameters, tobacco smoking, and air pollution.</w:t>
      </w:r>
    </w:p>
    <w:p w:rsidR="008819D0" w:rsidRDefault="008819D0" w:rsidP="00B00100">
      <w:pPr>
        <w:pStyle w:val="Heading2"/>
        <w:numPr>
          <w:ilvl w:val="1"/>
          <w:numId w:val="4"/>
        </w:numPr>
      </w:pPr>
      <w:bookmarkStart w:id="3" w:name="_Toc80705268"/>
      <w:r>
        <w:t>Purpose of project:</w:t>
      </w:r>
      <w:bookmarkEnd w:id="3"/>
    </w:p>
    <w:p w:rsidR="002C0D76" w:rsidRDefault="00123710" w:rsidP="00123710">
      <w:r>
        <w:t xml:space="preserve">Some researchers have been initiated on how virus is transfer through different medium in environment </w:t>
      </w:r>
      <w:sdt>
        <w:sdtPr>
          <w:id w:val="-81146509"/>
          <w:citation/>
        </w:sdtPr>
        <w:sdtEndPr/>
        <w:sdtContent>
          <w:r w:rsidR="00276A83">
            <w:fldChar w:fldCharType="begin"/>
          </w:r>
          <w:r w:rsidR="00276A83">
            <w:rPr>
              <w:lang w:val="en-GB"/>
            </w:rPr>
            <w:instrText xml:space="preserve">CITATION Had \l 2057 </w:instrText>
          </w:r>
          <w:r w:rsidR="00276A83">
            <w:fldChar w:fldCharType="separate"/>
          </w:r>
          <w:r w:rsidR="002C2146" w:rsidRPr="002C2146">
            <w:rPr>
              <w:noProof/>
              <w:lang w:val="en-GB"/>
            </w:rPr>
            <w:t>(Hadi Eslami, 2020)</w:t>
          </w:r>
          <w:r w:rsidR="00276A83">
            <w:fldChar w:fldCharType="end"/>
          </w:r>
        </w:sdtContent>
      </w:sdt>
      <w:r w:rsidR="00276A83">
        <w:t xml:space="preserve">. </w:t>
      </w:r>
      <w:r>
        <w:t>Big data and ML model</w:t>
      </w:r>
      <w:r w:rsidR="00B324C5">
        <w:t>s</w:t>
      </w:r>
      <w:r>
        <w:t xml:space="preserve"> have been built based on several data </w:t>
      </w:r>
      <w:r w:rsidR="00B324C5">
        <w:t xml:space="preserve">which were </w:t>
      </w:r>
      <w:r>
        <w:t>collect</w:t>
      </w:r>
      <w:r w:rsidR="00B324C5">
        <w:t>ed</w:t>
      </w:r>
      <w:r>
        <w:t xml:space="preserve"> </w:t>
      </w:r>
      <w:r w:rsidR="00B324C5">
        <w:t>from</w:t>
      </w:r>
      <w:r>
        <w:t xml:space="preserve"> different source like Hospital, social media, countries health care system etc.</w:t>
      </w:r>
      <w:sdt>
        <w:sdtPr>
          <w:id w:val="149025463"/>
          <w:citation/>
        </w:sdtPr>
        <w:sdtEndPr/>
        <w:sdtContent>
          <w:r w:rsidR="00276A83">
            <w:fldChar w:fldCharType="begin"/>
          </w:r>
          <w:r w:rsidR="00276A83">
            <w:rPr>
              <w:lang w:val="en-GB"/>
            </w:rPr>
            <w:instrText xml:space="preserve"> CITATION Als \l 2057 </w:instrText>
          </w:r>
          <w:r w:rsidR="00276A83">
            <w:fldChar w:fldCharType="separate"/>
          </w:r>
          <w:r w:rsidR="002C2146">
            <w:rPr>
              <w:noProof/>
              <w:lang w:val="en-GB"/>
            </w:rPr>
            <w:t xml:space="preserve"> </w:t>
          </w:r>
          <w:r w:rsidR="002C2146" w:rsidRPr="002C2146">
            <w:rPr>
              <w:noProof/>
              <w:lang w:val="en-GB"/>
            </w:rPr>
            <w:t>(Alsunaidi, et al., 2021)</w:t>
          </w:r>
          <w:r w:rsidR="00276A83">
            <w:fldChar w:fldCharType="end"/>
          </w:r>
        </w:sdtContent>
      </w:sdt>
      <w:r w:rsidR="00276A83">
        <w:t>.</w:t>
      </w:r>
      <w:r>
        <w:t xml:space="preserve"> The researches should be done to assess whether environmental factors and </w:t>
      </w:r>
      <w:r w:rsidR="00B324C5">
        <w:t>social-economic</w:t>
      </w:r>
      <w:r>
        <w:t xml:space="preserve"> factors of different location across globe could </w:t>
      </w:r>
      <w:r w:rsidR="00B324C5">
        <w:t>influence spread of virus among</w:t>
      </w:r>
      <w:r>
        <w:t xml:space="preserve"> people, therefore, </w:t>
      </w:r>
      <w:r w:rsidR="00B324C5">
        <w:t xml:space="preserve">governments and organizations could </w:t>
      </w:r>
      <w:r w:rsidR="00103D5B">
        <w:t>necessary action to prevent</w:t>
      </w:r>
      <w:r>
        <w:t xml:space="preserve"> </w:t>
      </w:r>
      <w:r w:rsidR="008819D0">
        <w:t>Covid-19</w:t>
      </w:r>
      <w:r>
        <w:t xml:space="preserve"> infection and dead from </w:t>
      </w:r>
      <w:r w:rsidR="008819D0">
        <w:t>it</w:t>
      </w:r>
      <w:r>
        <w:t>.</w:t>
      </w:r>
    </w:p>
    <w:p w:rsidR="0098040F" w:rsidRDefault="0044329C" w:rsidP="00123710">
      <w:r>
        <w:t xml:space="preserve">Relationship between Covid-19 cases/death and </w:t>
      </w:r>
      <w:r w:rsidR="00EF479C">
        <w:t>environmental features as well as socio-eco features will be shown by visualization. Data modelling will also be conducted and results of modelling will be evaluated in this report.</w:t>
      </w:r>
    </w:p>
    <w:p w:rsidR="002C0D76" w:rsidRDefault="002C0D76" w:rsidP="00B00100">
      <w:pPr>
        <w:pStyle w:val="Heading1"/>
        <w:numPr>
          <w:ilvl w:val="0"/>
          <w:numId w:val="4"/>
        </w:numPr>
      </w:pPr>
      <w:bookmarkStart w:id="4" w:name="_Toc80705269"/>
      <w:r>
        <w:t>Background:</w:t>
      </w:r>
      <w:bookmarkEnd w:id="4"/>
    </w:p>
    <w:p w:rsidR="00475A13" w:rsidRDefault="00030300" w:rsidP="00475A13">
      <w:r>
        <w:t>Since Covid-19 pandemic started there have been many factors identified and studies</w:t>
      </w:r>
      <w:r w:rsidR="003E5A02">
        <w:t xml:space="preserve"> have been</w:t>
      </w:r>
      <w:r>
        <w:t xml:space="preserve"> c</w:t>
      </w:r>
      <w:r w:rsidR="003E5A02">
        <w:t>onducted based on data availability</w:t>
      </w:r>
      <w:r>
        <w:t xml:space="preserve">. If you see the trend of number of cases </w:t>
      </w:r>
      <w:r w:rsidR="003E5A02">
        <w:t>across</w:t>
      </w:r>
      <w:r>
        <w:t xml:space="preserve"> the globe and observe different countries’ Covid-19 statistic then you might notice that </w:t>
      </w:r>
      <w:r w:rsidR="00555F68">
        <w:t xml:space="preserve">usually </w:t>
      </w:r>
      <w:r w:rsidR="003E5A02">
        <w:t>countr</w:t>
      </w:r>
      <w:r w:rsidR="00555F68">
        <w:t>ies</w:t>
      </w:r>
      <w:r>
        <w:t xml:space="preserve"> which ha</w:t>
      </w:r>
      <w:r w:rsidR="00555F68">
        <w:t>ve</w:t>
      </w:r>
      <w:r>
        <w:t xml:space="preserve"> cold and </w:t>
      </w:r>
      <w:r w:rsidR="00373D43">
        <w:t>harsh</w:t>
      </w:r>
      <w:r>
        <w:t xml:space="preserve"> weather, </w:t>
      </w:r>
      <w:r w:rsidR="00373D43">
        <w:t xml:space="preserve">despite having better medical facility </w:t>
      </w:r>
      <w:r>
        <w:t xml:space="preserve">their percentage of covid-19 cases with respect to their populations are higher than the countries which are located at or near equator. </w:t>
      </w:r>
    </w:p>
    <w:p w:rsidR="002364F4" w:rsidRDefault="00412A69" w:rsidP="00475A13">
      <w:r>
        <w:t>Usually, m</w:t>
      </w:r>
      <w:r w:rsidR="002364F4">
        <w:t xml:space="preserve">ost </w:t>
      </w:r>
      <w:r>
        <w:t>part of the world</w:t>
      </w:r>
      <w:r w:rsidR="002364F4">
        <w:t xml:space="preserve"> low cases of Covid-19</w:t>
      </w:r>
      <w:r>
        <w:t xml:space="preserve"> reported</w:t>
      </w:r>
      <w:r w:rsidR="002364F4">
        <w:t xml:space="preserve"> </w:t>
      </w:r>
      <w:r w:rsidR="00070B25">
        <w:t>during summer as compare to wint</w:t>
      </w:r>
      <w:r w:rsidR="002364F4">
        <w:t>er. Countries who have average</w:t>
      </w:r>
      <w:r w:rsidR="00070B25">
        <w:t>ly</w:t>
      </w:r>
      <w:r w:rsidR="002364F4">
        <w:t xml:space="preserve"> high temperature or their weather is not too harsh like Australia, UAE, </w:t>
      </w:r>
      <w:r>
        <w:t xml:space="preserve">Saudi </w:t>
      </w:r>
      <w:r w:rsidR="00FA5F14">
        <w:t>Arabia</w:t>
      </w:r>
      <w:r>
        <w:t xml:space="preserve">, Thailand, </w:t>
      </w:r>
      <w:r w:rsidR="002364F4">
        <w:t>Pakistan, Malaysia etc. they reported less covid-19 cases as compare to Europe and north America</w:t>
      </w:r>
      <w:sdt>
        <w:sdtPr>
          <w:id w:val="1844277761"/>
          <w:citation/>
        </w:sdtPr>
        <w:sdtEndPr/>
        <w:sdtContent>
          <w:r w:rsidR="002C2146">
            <w:fldChar w:fldCharType="begin"/>
          </w:r>
          <w:r w:rsidR="002C2146">
            <w:rPr>
              <w:lang w:val="en-GB"/>
            </w:rPr>
            <w:instrText xml:space="preserve"> CITATION Eur21 \l 2057 </w:instrText>
          </w:r>
          <w:r w:rsidR="002C2146">
            <w:fldChar w:fldCharType="separate"/>
          </w:r>
          <w:r w:rsidR="002C2146">
            <w:rPr>
              <w:noProof/>
              <w:lang w:val="en-GB"/>
            </w:rPr>
            <w:t xml:space="preserve"> </w:t>
          </w:r>
          <w:r w:rsidR="002C2146" w:rsidRPr="002C2146">
            <w:rPr>
              <w:noProof/>
              <w:lang w:val="en-GB"/>
            </w:rPr>
            <w:t>(Control, 2021)</w:t>
          </w:r>
          <w:r w:rsidR="002C2146">
            <w:fldChar w:fldCharType="end"/>
          </w:r>
        </w:sdtContent>
      </w:sdt>
      <w:r w:rsidR="002364F4">
        <w:t xml:space="preserve">. </w:t>
      </w:r>
      <w:r w:rsidR="00070B25">
        <w:t xml:space="preserve">We do see some outlier in hotter region in globe that countries might have higher number of cases </w:t>
      </w:r>
      <w:r>
        <w:t>despite</w:t>
      </w:r>
      <w:r w:rsidR="00070B25">
        <w:t xml:space="preserve"> they have warm weather.</w:t>
      </w:r>
    </w:p>
    <w:p w:rsidR="00545B59" w:rsidRDefault="00545B59" w:rsidP="00475A13">
      <w:r>
        <w:t xml:space="preserve">To </w:t>
      </w:r>
      <w:r w:rsidR="00070B25">
        <w:t>analyze</w:t>
      </w:r>
      <w:r>
        <w:t xml:space="preserve"> whether temperature and other weather factors could impact covid-19 spread or death study should be conducted using weather data of each country and </w:t>
      </w:r>
      <w:r w:rsidR="00A16CF8">
        <w:t>its</w:t>
      </w:r>
      <w:r>
        <w:t xml:space="preserve"> covid-19 statistic.</w:t>
      </w:r>
    </w:p>
    <w:p w:rsidR="001C26E3" w:rsidRPr="00475A13" w:rsidRDefault="001C26E3" w:rsidP="00B00100">
      <w:pPr>
        <w:pStyle w:val="Heading1"/>
        <w:numPr>
          <w:ilvl w:val="0"/>
          <w:numId w:val="4"/>
        </w:numPr>
      </w:pPr>
      <w:bookmarkStart w:id="5" w:name="_Toc80705270"/>
      <w:r w:rsidRPr="001C26E3">
        <w:lastRenderedPageBreak/>
        <w:t>Requirements Specification and Design</w:t>
      </w:r>
      <w:bookmarkEnd w:id="5"/>
    </w:p>
    <w:p w:rsidR="002C0D76" w:rsidRDefault="001C26E3" w:rsidP="00B00100">
      <w:pPr>
        <w:pStyle w:val="Heading2"/>
        <w:numPr>
          <w:ilvl w:val="1"/>
          <w:numId w:val="4"/>
        </w:numPr>
      </w:pPr>
      <w:bookmarkStart w:id="6" w:name="_Toc80705271"/>
      <w:r w:rsidRPr="001C26E3">
        <w:t>Project/Business requirements</w:t>
      </w:r>
      <w:r w:rsidR="00DD094F">
        <w:t>:</w:t>
      </w:r>
      <w:bookmarkEnd w:id="6"/>
    </w:p>
    <w:p w:rsidR="00982F8C" w:rsidRDefault="008D5358" w:rsidP="002C0D76">
      <w:r>
        <w:t xml:space="preserve">The purpose of this project is to experiment and </w:t>
      </w:r>
      <w:r w:rsidR="00E5661D">
        <w:t>examine</w:t>
      </w:r>
      <w:r>
        <w:t xml:space="preserve"> any correlation between weather parameters and covid-19 cases and </w:t>
      </w:r>
      <w:r w:rsidR="002E520A">
        <w:t xml:space="preserve">related </w:t>
      </w:r>
      <w:r>
        <w:t>death.</w:t>
      </w:r>
      <w:r w:rsidR="008A7144">
        <w:t xml:space="preserve"> Apply the basic principles of data modelling to predict number of cases and death </w:t>
      </w:r>
      <w:r w:rsidR="002E520A">
        <w:t>using</w:t>
      </w:r>
      <w:r w:rsidR="008A7144">
        <w:t xml:space="preserve"> environmental </w:t>
      </w:r>
      <w:r w:rsidR="002E520A">
        <w:t>factors</w:t>
      </w:r>
      <w:r w:rsidR="008A7144">
        <w:t xml:space="preserve"> like temperature, wind pressure, precipitation</w:t>
      </w:r>
      <w:r w:rsidR="00070B25">
        <w:t>, fog</w:t>
      </w:r>
      <w:r w:rsidR="008A7144">
        <w:t xml:space="preserve"> etc.</w:t>
      </w:r>
    </w:p>
    <w:p w:rsidR="00155680" w:rsidRDefault="00AA132F" w:rsidP="002C0D76">
      <w:r>
        <w:t>The second part of the project is to</w:t>
      </w:r>
      <w:r w:rsidR="00155680">
        <w:t xml:space="preserve"> visualize the social-economic factors against the total cases of each country e.g. life expectancy score vs total cases, </w:t>
      </w:r>
      <w:r w:rsidR="00C75064">
        <w:t>sex ratio, median age</w:t>
      </w:r>
      <w:r w:rsidR="00155680">
        <w:t xml:space="preserve"> </w:t>
      </w:r>
      <w:r w:rsidR="00C75064">
        <w:t>etc.</w:t>
      </w:r>
      <w:r w:rsidR="003E36D9">
        <w:t xml:space="preserve"> to </w:t>
      </w:r>
      <w:r w:rsidR="002E520A">
        <w:t>assess tend of</w:t>
      </w:r>
      <w:r w:rsidR="003E36D9">
        <w:t xml:space="preserve"> Covid-19 and social-eco factors.</w:t>
      </w:r>
      <w:r w:rsidR="00E5661D">
        <w:t xml:space="preserve"> The study could benefit d</w:t>
      </w:r>
      <w:r w:rsidR="002E520A">
        <w:t xml:space="preserve">ifferent countries and </w:t>
      </w:r>
      <w:r w:rsidR="00FA5F14">
        <w:t>governments</w:t>
      </w:r>
      <w:r w:rsidR="00E5661D">
        <w:t xml:space="preserve"> to cope with the increasing covid-19 cases.</w:t>
      </w:r>
    </w:p>
    <w:p w:rsidR="00E16E49" w:rsidRDefault="00E16E49" w:rsidP="002C0D76">
      <w:r>
        <w:t>The core output</w:t>
      </w:r>
      <w:r w:rsidR="002E520A">
        <w:t>s</w:t>
      </w:r>
      <w:r>
        <w:t xml:space="preserve"> would </w:t>
      </w:r>
      <w:r w:rsidR="007F79F4">
        <w:t>contain</w:t>
      </w:r>
      <w:r>
        <w:t xml:space="preserve"> the different visualization before </w:t>
      </w:r>
      <w:r w:rsidR="00692BAF">
        <w:t xml:space="preserve">data preparation and </w:t>
      </w:r>
      <w:r w:rsidR="003E36D9">
        <w:t xml:space="preserve">after </w:t>
      </w:r>
      <w:r w:rsidR="00692BAF">
        <w:t>preparation. Use prepared data to build predictive model</w:t>
      </w:r>
      <w:r w:rsidR="003E36D9">
        <w:t>s</w:t>
      </w:r>
      <w:r w:rsidR="00692BAF">
        <w:t xml:space="preserve">. </w:t>
      </w:r>
    </w:p>
    <w:p w:rsidR="00AE7E7D" w:rsidRDefault="00AE7E7D" w:rsidP="00B00100">
      <w:pPr>
        <w:pStyle w:val="Heading2"/>
        <w:numPr>
          <w:ilvl w:val="1"/>
          <w:numId w:val="4"/>
        </w:numPr>
      </w:pPr>
      <w:bookmarkStart w:id="7" w:name="_Toc80705272"/>
      <w:r>
        <w:t>Outcome of project:</w:t>
      </w:r>
      <w:bookmarkEnd w:id="7"/>
    </w:p>
    <w:p w:rsidR="00AE7E7D" w:rsidRDefault="00AE7E7D" w:rsidP="00AE7E7D">
      <w:pPr>
        <w:pStyle w:val="ListParagraph"/>
        <w:numPr>
          <w:ilvl w:val="0"/>
          <w:numId w:val="1"/>
        </w:numPr>
      </w:pPr>
      <w:r>
        <w:t>Weather features are correlated with daily cases and daily death or not?</w:t>
      </w:r>
    </w:p>
    <w:p w:rsidR="00AE7E7D" w:rsidRDefault="00AE7E7D" w:rsidP="00AE7E7D">
      <w:pPr>
        <w:pStyle w:val="ListParagraph"/>
        <w:numPr>
          <w:ilvl w:val="0"/>
          <w:numId w:val="1"/>
        </w:numPr>
      </w:pPr>
      <w:r>
        <w:t>Experiment weather features could help in predicting daily cases and deaths.</w:t>
      </w:r>
    </w:p>
    <w:p w:rsidR="00AE7E7D" w:rsidRDefault="008D6BE7" w:rsidP="00AE7E7D">
      <w:pPr>
        <w:pStyle w:val="ListParagraph"/>
        <w:numPr>
          <w:ilvl w:val="0"/>
          <w:numId w:val="1"/>
        </w:numPr>
      </w:pPr>
      <w:r>
        <w:t xml:space="preserve">Apply up to two labels(classes) of severity to </w:t>
      </w:r>
      <w:r w:rsidR="00AE7E7D" w:rsidRPr="007717F4">
        <w:t>the target variable</w:t>
      </w:r>
      <w:r w:rsidR="00AE7E7D">
        <w:t>s</w:t>
      </w:r>
      <w:r w:rsidR="00AE7E7D" w:rsidRPr="007717F4">
        <w:t xml:space="preserve"> </w:t>
      </w:r>
      <w:r w:rsidR="00AE7E7D">
        <w:t xml:space="preserve">i.e. low cases/low death high cases/high death and run classification models to </w:t>
      </w:r>
      <w:r w:rsidR="00AE7E7D" w:rsidRPr="007717F4">
        <w:t xml:space="preserve">develop a predictive model and score each </w:t>
      </w:r>
      <w:r>
        <w:t>severity</w:t>
      </w:r>
      <w:r w:rsidR="00AE7E7D" w:rsidRPr="007717F4">
        <w:t xml:space="preserve"> for belonging either of the newly recoded classes</w:t>
      </w:r>
    </w:p>
    <w:p w:rsidR="00AE7E7D" w:rsidRDefault="00AE7E7D" w:rsidP="00AE7E7D">
      <w:pPr>
        <w:pStyle w:val="ListParagraph"/>
        <w:numPr>
          <w:ilvl w:val="0"/>
          <w:numId w:val="1"/>
        </w:numPr>
      </w:pPr>
      <w:r>
        <w:t xml:space="preserve">Find </w:t>
      </w:r>
      <w:r w:rsidR="008D6BE7">
        <w:t xml:space="preserve">whether </w:t>
      </w:r>
      <w:r>
        <w:t>correlation ship</w:t>
      </w:r>
      <w:r w:rsidR="008D6BE7">
        <w:t xml:space="preserve"> exist</w:t>
      </w:r>
      <w:r>
        <w:t xml:space="preserve"> between socio-eco factors and target variables. Visualize the available countries socio-eco factors vs daily cases and death and see is there any trend present between them.</w:t>
      </w:r>
    </w:p>
    <w:p w:rsidR="00C75064" w:rsidRDefault="00C75064" w:rsidP="00B00100">
      <w:pPr>
        <w:pStyle w:val="Heading2"/>
        <w:numPr>
          <w:ilvl w:val="1"/>
          <w:numId w:val="4"/>
        </w:numPr>
      </w:pPr>
      <w:bookmarkStart w:id="8" w:name="_Toc80705273"/>
      <w:r w:rsidRPr="00C75064">
        <w:t>Information requirements</w:t>
      </w:r>
      <w:r>
        <w:t>:</w:t>
      </w:r>
      <w:bookmarkEnd w:id="8"/>
    </w:p>
    <w:p w:rsidR="00C75064" w:rsidRDefault="00C75064" w:rsidP="00C75064">
      <w:r>
        <w:t xml:space="preserve">Dataset has been acquired from kaggle. Dataset folder contains individual countries files, each file contained covid-19 states and other features related to weather and social economic. Individual countries’ weather records </w:t>
      </w:r>
      <w:r w:rsidR="0051380B">
        <w:t xml:space="preserve">are </w:t>
      </w:r>
      <w:r>
        <w:t>combined in one file to temperature dataset. The main dataset contain 10 continuous variables and 3 categorical variables. The main dataset is a subset version of other dataset in folder which contain information about each country. There are two target/independent variable</w:t>
      </w:r>
      <w:r w:rsidR="0051380B">
        <w:t>s</w:t>
      </w:r>
      <w:r>
        <w:t xml:space="preserve"> selected for this project i.e. daily cases and daily death.</w:t>
      </w:r>
    </w:p>
    <w:p w:rsidR="00C75064" w:rsidRDefault="00C75064" w:rsidP="00C75064">
      <w:r>
        <w:t xml:space="preserve">The link of kaggle dataset is </w:t>
      </w:r>
      <w:hyperlink r:id="rId13" w:history="1">
        <w:r w:rsidRPr="00B9211A">
          <w:rPr>
            <w:rStyle w:val="Hyperlink"/>
          </w:rPr>
          <w:t>here</w:t>
        </w:r>
      </w:hyperlink>
      <w:r>
        <w:t>.</w:t>
      </w:r>
    </w:p>
    <w:p w:rsidR="00C75064" w:rsidRDefault="00C75064" w:rsidP="00B00100">
      <w:pPr>
        <w:pStyle w:val="Heading2"/>
        <w:numPr>
          <w:ilvl w:val="1"/>
          <w:numId w:val="4"/>
        </w:numPr>
      </w:pPr>
      <w:bookmarkStart w:id="9" w:name="_Toc80705274"/>
      <w:r w:rsidRPr="00C75064">
        <w:t>Specification and Design:</w:t>
      </w:r>
      <w:bookmarkEnd w:id="9"/>
    </w:p>
    <w:p w:rsidR="005A5F40" w:rsidRDefault="00F4349C" w:rsidP="00F4349C">
      <w:r>
        <w:t>Dataset folder contains the temperature dataset which</w:t>
      </w:r>
      <w:r w:rsidR="003E36D9">
        <w:t xml:space="preserve"> is combination of</w:t>
      </w:r>
      <w:r>
        <w:t xml:space="preserve"> all the countries 3 </w:t>
      </w:r>
      <w:r w:rsidR="00380CE8">
        <w:t>months’</w:t>
      </w:r>
      <w:r>
        <w:t xml:space="preserve"> data i.e. January 2020 to </w:t>
      </w:r>
      <w:r w:rsidR="00A75537">
        <w:t>March</w:t>
      </w:r>
      <w:r>
        <w:t xml:space="preserve"> 2020 co</w:t>
      </w:r>
      <w:r w:rsidR="00380CE8">
        <w:t>vid-19 daily cases and death record with the temperature and other socioeconomic indicators</w:t>
      </w:r>
      <w:r w:rsidR="003E36D9">
        <w:t xml:space="preserve"> e.g. life expectancy, male/female ratio, </w:t>
      </w:r>
      <w:r w:rsidR="00FE7E52">
        <w:t>lungs patient etc.</w:t>
      </w:r>
      <w:r w:rsidR="00380CE8">
        <w:t xml:space="preserve">. </w:t>
      </w:r>
      <w:r w:rsidR="0051380B">
        <w:t>Original</w:t>
      </w:r>
      <w:r w:rsidR="00380CE8">
        <w:t xml:space="preserve"> data is normalized and scaled to use </w:t>
      </w:r>
      <w:r w:rsidR="00FE7E52">
        <w:t>for</w:t>
      </w:r>
      <w:r w:rsidR="00380CE8">
        <w:t xml:space="preserve"> modeling. Before normalizing</w:t>
      </w:r>
      <w:r w:rsidR="00FE7E52">
        <w:t>/standardization</w:t>
      </w:r>
      <w:r w:rsidR="00380CE8">
        <w:t xml:space="preserve">, </w:t>
      </w:r>
      <w:r w:rsidR="00FE7E52">
        <w:t>data exploration</w:t>
      </w:r>
      <w:r w:rsidR="00380CE8">
        <w:t xml:space="preserve"> visualization </w:t>
      </w:r>
      <w:r w:rsidR="00FE7E52">
        <w:t>is done on</w:t>
      </w:r>
      <w:r w:rsidR="00380CE8">
        <w:t xml:space="preserve"> original data.</w:t>
      </w:r>
    </w:p>
    <w:p w:rsidR="00FB3874" w:rsidRDefault="00380CE8" w:rsidP="00F4349C">
      <w:r>
        <w:lastRenderedPageBreak/>
        <w:t xml:space="preserve">After standardization, different modelling techniques </w:t>
      </w:r>
      <w:r w:rsidR="00954DDE">
        <w:t>have</w:t>
      </w:r>
      <w:r>
        <w:t xml:space="preserve"> be</w:t>
      </w:r>
      <w:r w:rsidR="00954DDE">
        <w:t>en</w:t>
      </w:r>
      <w:r>
        <w:t xml:space="preserve"> applied to dataset to predict number</w:t>
      </w:r>
      <w:r w:rsidR="0051380B">
        <w:t xml:space="preserve"> of</w:t>
      </w:r>
      <w:r>
        <w:t xml:space="preserve"> daily cases and daily death based on weather’s var</w:t>
      </w:r>
      <w:r w:rsidR="00FE7E52">
        <w:t xml:space="preserve">iables. There are two </w:t>
      </w:r>
      <w:r>
        <w:t>dependent/ target columns have been chosen for this project.</w:t>
      </w:r>
    </w:p>
    <w:p w:rsidR="00E024B4" w:rsidRDefault="00E024B4" w:rsidP="00F4349C"/>
    <w:p w:rsidR="00E024B4" w:rsidRDefault="00E024B4" w:rsidP="00F4349C"/>
    <w:p w:rsidR="00E024B4" w:rsidRDefault="00E024B4" w:rsidP="006C3F2F">
      <w:pPr>
        <w:jc w:val="center"/>
      </w:pPr>
    </w:p>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 w:rsidR="00E024B4" w:rsidRDefault="00E024B4" w:rsidP="00F4349C">
      <w:pPr>
        <w:rPr>
          <w:b/>
        </w:rPr>
      </w:pPr>
    </w:p>
    <w:p w:rsidR="005A5F40" w:rsidRPr="00FB3874" w:rsidRDefault="005A5F40" w:rsidP="00F4349C">
      <w:pPr>
        <w:rPr>
          <w:b/>
        </w:rPr>
      </w:pPr>
      <w:r w:rsidRPr="00FB3874">
        <w:rPr>
          <w:b/>
        </w:rPr>
        <w:lastRenderedPageBreak/>
        <w:t>Design:</w:t>
      </w:r>
    </w:p>
    <w:p w:rsidR="00FB3874" w:rsidRDefault="00FB3874" w:rsidP="00FB3874">
      <w:r>
        <w:rPr>
          <w:noProof/>
        </w:rPr>
        <mc:AlternateContent>
          <mc:Choice Requires="wps">
            <w:drawing>
              <wp:anchor distT="0" distB="0" distL="114300" distR="114300" simplePos="0" relativeHeight="251686912" behindDoc="0" locked="0" layoutInCell="1" allowOverlap="1" wp14:anchorId="4E0D8731" wp14:editId="78084EB2">
                <wp:simplePos x="0" y="0"/>
                <wp:positionH relativeFrom="column">
                  <wp:posOffset>2581275</wp:posOffset>
                </wp:positionH>
                <wp:positionV relativeFrom="paragraph">
                  <wp:posOffset>7543800</wp:posOffset>
                </wp:positionV>
                <wp:extent cx="914400" cy="295275"/>
                <wp:effectExtent l="0" t="0" r="26035" b="28575"/>
                <wp:wrapNone/>
                <wp:docPr id="28" name="Text Box 2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DC697B" w:rsidRDefault="00805AAB" w:rsidP="00FB3874">
                            <w:pPr>
                              <w:rPr>
                                <w:lang w:val="en-GB"/>
                              </w:rPr>
                            </w:pPr>
                            <w:r>
                              <w:rPr>
                                <w:lang w:val="en-GB"/>
                              </w:rPr>
                              <w:t>Final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28" type="#_x0000_t202" style="position:absolute;margin-left:203.25pt;margin-top:594pt;width:1in;height:23.2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" fillcolor="white [3201]" strokecolor="white [3212]" strokeweight=".5pt">
                <v:textbox>
                  <w:txbxContent>
                    <w:p w:rsidR="00805AAB" w:rsidRPr="00DC697B" w:rsidRDefault="00805AAB" w:rsidP="00FB3874">
                      <w:pPr>
                        <w:rPr>
                          <w:lang w:val="en-GB"/>
                        </w:rPr>
                      </w:pPr>
                      <w:r>
                        <w:rPr>
                          <w:lang w:val="en-GB"/>
                        </w:rPr>
                        <w:t>Final report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1C00915" wp14:editId="6F296595">
                <wp:simplePos x="0" y="0"/>
                <wp:positionH relativeFrom="column">
                  <wp:posOffset>1971675</wp:posOffset>
                </wp:positionH>
                <wp:positionV relativeFrom="paragraph">
                  <wp:posOffset>7505700</wp:posOffset>
                </wp:positionV>
                <wp:extent cx="2209800" cy="371475"/>
                <wp:effectExtent l="0" t="0" r="19050" b="28575"/>
                <wp:wrapNone/>
                <wp:docPr id="27" name="Flowchart: Alternate Process 27"/>
                <wp:cNvGraphicFramePr/>
                <a:graphic xmlns:a="http://schemas.openxmlformats.org/drawingml/2006/main">
                  <a:graphicData uri="http://schemas.microsoft.com/office/word/2010/wordprocessingShape">
                    <wps:wsp>
                      <wps:cNvSpPr/>
                      <wps:spPr>
                        <a:xfrm>
                          <a:off x="0" y="0"/>
                          <a:ext cx="2209800" cy="3714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7" o:spid="_x0000_s1026" type="#_x0000_t176" style="position:absolute;margin-left:155.25pt;margin-top:591pt;width:174pt;height:29.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" fillcolor="white [3201]"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222B082E" wp14:editId="67E59AB6">
                <wp:simplePos x="0" y="0"/>
                <wp:positionH relativeFrom="column">
                  <wp:posOffset>3914775</wp:posOffset>
                </wp:positionH>
                <wp:positionV relativeFrom="paragraph">
                  <wp:posOffset>2990850</wp:posOffset>
                </wp:positionV>
                <wp:extent cx="1343025" cy="4514850"/>
                <wp:effectExtent l="57150" t="0" r="28575" b="57150"/>
                <wp:wrapNone/>
                <wp:docPr id="305" name="Straight Arrow Connector 305"/>
                <wp:cNvGraphicFramePr/>
                <a:graphic xmlns:a="http://schemas.openxmlformats.org/drawingml/2006/main">
                  <a:graphicData uri="http://schemas.microsoft.com/office/word/2010/wordprocessingShape">
                    <wps:wsp>
                      <wps:cNvCnPr/>
                      <wps:spPr>
                        <a:xfrm flipH="1">
                          <a:off x="0" y="0"/>
                          <a:ext cx="1343025" cy="451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5" o:spid="_x0000_s1026" type="#_x0000_t32" style="position:absolute;margin-left:308.25pt;margin-top:235.5pt;width:105.75pt;height:355.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704320" behindDoc="0" locked="0" layoutInCell="1" allowOverlap="1" wp14:anchorId="6E6D1553" wp14:editId="69D80FDB">
                <wp:simplePos x="0" y="0"/>
                <wp:positionH relativeFrom="column">
                  <wp:posOffset>2257425</wp:posOffset>
                </wp:positionH>
                <wp:positionV relativeFrom="paragraph">
                  <wp:posOffset>6934200</wp:posOffset>
                </wp:positionV>
                <wp:extent cx="590550" cy="571500"/>
                <wp:effectExtent l="0" t="0" r="76200" b="57150"/>
                <wp:wrapNone/>
                <wp:docPr id="304" name="Straight Arrow Connector 304"/>
                <wp:cNvGraphicFramePr/>
                <a:graphic xmlns:a="http://schemas.openxmlformats.org/drawingml/2006/main">
                  <a:graphicData uri="http://schemas.microsoft.com/office/word/2010/wordprocessingShape">
                    <wps:wsp>
                      <wps:cNvCnPr/>
                      <wps:spPr>
                        <a:xfrm>
                          <a:off x="0" y="0"/>
                          <a:ext cx="59055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4" o:spid="_x0000_s1026" type="#_x0000_t32" style="position:absolute;margin-left:177.75pt;margin-top:546pt;width:46.5pt;height: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703296" behindDoc="0" locked="0" layoutInCell="1" allowOverlap="1" wp14:anchorId="20E52465" wp14:editId="11B1F662">
                <wp:simplePos x="0" y="0"/>
                <wp:positionH relativeFrom="column">
                  <wp:posOffset>5057775</wp:posOffset>
                </wp:positionH>
                <wp:positionV relativeFrom="paragraph">
                  <wp:posOffset>1362075</wp:posOffset>
                </wp:positionV>
                <wp:extent cx="0" cy="209550"/>
                <wp:effectExtent l="95250" t="0" r="57150" b="57150"/>
                <wp:wrapNone/>
                <wp:docPr id="303" name="Straight Arrow Connector 30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3" o:spid="_x0000_s1026" type="#_x0000_t32" style="position:absolute;margin-left:398.25pt;margin-top:107.25pt;width:0;height:1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702272" behindDoc="0" locked="0" layoutInCell="1" allowOverlap="1" wp14:anchorId="7345D036" wp14:editId="585193D0">
                <wp:simplePos x="0" y="0"/>
                <wp:positionH relativeFrom="column">
                  <wp:posOffset>5057775</wp:posOffset>
                </wp:positionH>
                <wp:positionV relativeFrom="paragraph">
                  <wp:posOffset>704850</wp:posOffset>
                </wp:positionV>
                <wp:extent cx="0" cy="209550"/>
                <wp:effectExtent l="95250" t="0" r="57150" b="57150"/>
                <wp:wrapNone/>
                <wp:docPr id="302" name="Straight Arrow Connector 30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2" o:spid="_x0000_s1026" type="#_x0000_t32" style="position:absolute;margin-left:398.25pt;margin-top:55.5pt;width:0;height:1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" strokecolor="#4579b8 [3044]">
                <v:stroke endarrow="open"/>
              </v:shape>
            </w:pict>
          </mc:Fallback>
        </mc:AlternateContent>
      </w:r>
      <w:r w:rsidRPr="00C9333E">
        <w:rPr>
          <w:noProof/>
        </w:rPr>
        <mc:AlternateContent>
          <mc:Choice Requires="wps">
            <w:drawing>
              <wp:anchor distT="0" distB="0" distL="114300" distR="114300" simplePos="0" relativeHeight="251700224" behindDoc="0" locked="0" layoutInCell="1" allowOverlap="1" wp14:anchorId="4CA0777E" wp14:editId="4314E9F3">
                <wp:simplePos x="0" y="0"/>
                <wp:positionH relativeFrom="column">
                  <wp:posOffset>4010025</wp:posOffset>
                </wp:positionH>
                <wp:positionV relativeFrom="paragraph">
                  <wp:posOffset>914400</wp:posOffset>
                </wp:positionV>
                <wp:extent cx="1838325" cy="447675"/>
                <wp:effectExtent l="0" t="0" r="28575" b="28575"/>
                <wp:wrapNone/>
                <wp:docPr id="300" name="Flowchart: Preparation 300"/>
                <wp:cNvGraphicFramePr/>
                <a:graphic xmlns:a="http://schemas.openxmlformats.org/drawingml/2006/main">
                  <a:graphicData uri="http://schemas.microsoft.com/office/word/2010/wordprocessingShape">
                    <wps:wsp>
                      <wps:cNvSpPr/>
                      <wps:spPr>
                        <a:xfrm>
                          <a:off x="0" y="0"/>
                          <a:ext cx="1838325" cy="44767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300" o:spid="_x0000_s1026" type="#_x0000_t117" style="position:absolute;margin-left:315.75pt;margin-top:1in;width:144.7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" fillcolor="white [3201]" strokecolor="black [3213]" strokeweight="2pt"/>
            </w:pict>
          </mc:Fallback>
        </mc:AlternateContent>
      </w:r>
      <w:r w:rsidRPr="00C9333E">
        <w:rPr>
          <w:noProof/>
        </w:rPr>
        <mc:AlternateContent>
          <mc:Choice Requires="wps">
            <w:drawing>
              <wp:anchor distT="0" distB="0" distL="114300" distR="114300" simplePos="0" relativeHeight="251701248" behindDoc="0" locked="0" layoutInCell="1" allowOverlap="1" wp14:anchorId="145FEC91" wp14:editId="3F032F9F">
                <wp:simplePos x="0" y="0"/>
                <wp:positionH relativeFrom="column">
                  <wp:posOffset>4343400</wp:posOffset>
                </wp:positionH>
                <wp:positionV relativeFrom="paragraph">
                  <wp:posOffset>1009650</wp:posOffset>
                </wp:positionV>
                <wp:extent cx="1190625" cy="257175"/>
                <wp:effectExtent l="0" t="0" r="28575" b="28575"/>
                <wp:wrapNone/>
                <wp:docPr id="301" name="Text Box 301"/>
                <wp:cNvGraphicFramePr/>
                <a:graphic xmlns:a="http://schemas.openxmlformats.org/drawingml/2006/main">
                  <a:graphicData uri="http://schemas.microsoft.com/office/word/2010/wordprocessingShape">
                    <wps:wsp>
                      <wps:cNvSpPr txBox="1"/>
                      <wps:spPr>
                        <a:xfrm>
                          <a:off x="0" y="0"/>
                          <a:ext cx="11906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1" o:spid="_x0000_s1029" type="#_x0000_t202" style="position:absolute;margin-left:342pt;margin-top:79.5pt;width:93.7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" fillcolor="white [3201]" strokecolor="white [3212]" strokeweight=".5pt">
                <v:textbox>
                  <w:txbxContent>
                    <w:p w:rsidR="00805AAB" w:rsidRPr="00652F35" w:rsidRDefault="00805AAB" w:rsidP="00FB3874">
                      <w:pPr>
                        <w:rPr>
                          <w:lang w:val="en-GB"/>
                        </w:rPr>
                      </w:pPr>
                      <w:r>
                        <w:rPr>
                          <w:lang w:val="en-GB"/>
                        </w:rPr>
                        <w:t>Data preparation</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846C265" wp14:editId="4D9CA283">
                <wp:simplePos x="0" y="0"/>
                <wp:positionH relativeFrom="column">
                  <wp:posOffset>3914775</wp:posOffset>
                </wp:positionH>
                <wp:positionV relativeFrom="paragraph">
                  <wp:posOffset>1571625</wp:posOffset>
                </wp:positionV>
                <wp:extent cx="2371725" cy="1419225"/>
                <wp:effectExtent l="0" t="0" r="28575" b="28575"/>
                <wp:wrapNone/>
                <wp:docPr id="295" name="Flowchart: Process 295"/>
                <wp:cNvGraphicFramePr/>
                <a:graphic xmlns:a="http://schemas.openxmlformats.org/drawingml/2006/main">
                  <a:graphicData uri="http://schemas.microsoft.com/office/word/2010/wordprocessingShape">
                    <wps:wsp>
                      <wps:cNvSpPr/>
                      <wps:spPr>
                        <a:xfrm>
                          <a:off x="0" y="0"/>
                          <a:ext cx="2371725" cy="14192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295" o:spid="_x0000_s1026" type="#_x0000_t109" style="position:absolute;margin-left:308.25pt;margin-top:123.75pt;width:186.75pt;height:111.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" fillcolor="white [3201]" strokecolor="black [3213]" strokeweight="2pt"/>
            </w:pict>
          </mc:Fallback>
        </mc:AlternateContent>
      </w:r>
      <w:r>
        <w:rPr>
          <w:noProof/>
        </w:rPr>
        <mc:AlternateContent>
          <mc:Choice Requires="wps">
            <w:drawing>
              <wp:anchor distT="0" distB="0" distL="114300" distR="114300" simplePos="0" relativeHeight="251696128" behindDoc="0" locked="0" layoutInCell="1" allowOverlap="1" wp14:anchorId="0D13652B" wp14:editId="3C1CD37A">
                <wp:simplePos x="0" y="0"/>
                <wp:positionH relativeFrom="column">
                  <wp:posOffset>4029075</wp:posOffset>
                </wp:positionH>
                <wp:positionV relativeFrom="paragraph">
                  <wp:posOffset>19050</wp:posOffset>
                </wp:positionV>
                <wp:extent cx="1647825" cy="685800"/>
                <wp:effectExtent l="0" t="0" r="28575" b="19050"/>
                <wp:wrapNone/>
                <wp:docPr id="293" name="Flowchart: Alternate Process 293"/>
                <wp:cNvGraphicFramePr/>
                <a:graphic xmlns:a="http://schemas.openxmlformats.org/drawingml/2006/main">
                  <a:graphicData uri="http://schemas.microsoft.com/office/word/2010/wordprocessingShape">
                    <wps:wsp>
                      <wps:cNvSpPr/>
                      <wps:spPr>
                        <a:xfrm>
                          <a:off x="0" y="0"/>
                          <a:ext cx="1647825" cy="6858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Alternate Process 293" o:spid="_x0000_s1026" type="#_x0000_t176" style="position:absolute;margin-left:317.25pt;margin-top:1.5pt;width:129.75pt;height:5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" fillcolor="white [3201]" strokecolor="black [3213]" strokeweight="2pt"/>
            </w:pict>
          </mc:Fallback>
        </mc:AlternateContent>
      </w:r>
      <w:r>
        <w:rPr>
          <w:noProof/>
        </w:rPr>
        <mc:AlternateContent>
          <mc:Choice Requires="wps">
            <w:drawing>
              <wp:anchor distT="0" distB="0" distL="114300" distR="114300" simplePos="0" relativeHeight="251697152" behindDoc="0" locked="0" layoutInCell="1" allowOverlap="1" wp14:anchorId="38E9B348" wp14:editId="788FA154">
                <wp:simplePos x="0" y="0"/>
                <wp:positionH relativeFrom="column">
                  <wp:posOffset>4333875</wp:posOffset>
                </wp:positionH>
                <wp:positionV relativeFrom="paragraph">
                  <wp:posOffset>95250</wp:posOffset>
                </wp:positionV>
                <wp:extent cx="1209675" cy="438150"/>
                <wp:effectExtent l="0" t="0" r="28575" b="19050"/>
                <wp:wrapNone/>
                <wp:docPr id="294" name="Text Box 294"/>
                <wp:cNvGraphicFramePr/>
                <a:graphic xmlns:a="http://schemas.openxmlformats.org/drawingml/2006/main">
                  <a:graphicData uri="http://schemas.microsoft.com/office/word/2010/wordprocessingShape">
                    <wps:wsp>
                      <wps:cNvSpPr txBox="1"/>
                      <wps:spPr>
                        <a:xfrm>
                          <a:off x="0" y="0"/>
                          <a:ext cx="1209675"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497820" w:rsidRDefault="00805AAB" w:rsidP="00FB3874">
                            <w:pPr>
                              <w:rPr>
                                <w:lang w:val="en-GB"/>
                              </w:rPr>
                            </w:pPr>
                            <w:r>
                              <w:rPr>
                                <w:lang w:val="en-GB"/>
                              </w:rPr>
                              <w:t>Data Source (socio-eco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30" type="#_x0000_t202" style="position:absolute;margin-left:341.25pt;margin-top:7.5pt;width:95.25pt;height: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" fillcolor="white [3201]" strokecolor="white [3212]" strokeweight=".5pt">
                <v:textbox>
                  <w:txbxContent>
                    <w:p w:rsidR="00805AAB" w:rsidRPr="00497820" w:rsidRDefault="00805AAB" w:rsidP="00FB3874">
                      <w:pPr>
                        <w:rPr>
                          <w:lang w:val="en-GB"/>
                        </w:rPr>
                      </w:pPr>
                      <w:r>
                        <w:rPr>
                          <w:lang w:val="en-GB"/>
                        </w:rPr>
                        <w:t>Data Source (socio-eco data)</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92CFAFE" wp14:editId="0DA5B645">
                <wp:simplePos x="0" y="0"/>
                <wp:positionH relativeFrom="column">
                  <wp:posOffset>4342765</wp:posOffset>
                </wp:positionH>
                <wp:positionV relativeFrom="paragraph">
                  <wp:posOffset>1857375</wp:posOffset>
                </wp:positionV>
                <wp:extent cx="1495425" cy="91440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14954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Default="00805AAB" w:rsidP="00FB3874">
                            <w:pPr>
                              <w:jc w:val="center"/>
                              <w:rPr>
                                <w:lang w:val="en-GB"/>
                              </w:rPr>
                            </w:pPr>
                            <w:r>
                              <w:rPr>
                                <w:lang w:val="en-GB"/>
                              </w:rPr>
                              <w:t>Visualization</w:t>
                            </w:r>
                          </w:p>
                          <w:p w:rsidR="00805AAB" w:rsidRPr="00497820" w:rsidRDefault="00805AAB" w:rsidP="00FB3874">
                            <w:pPr>
                              <w:jc w:val="center"/>
                              <w:rPr>
                                <w:lang w:val="en-GB"/>
                              </w:rPr>
                            </w:pPr>
                            <w:r>
                              <w:rPr>
                                <w:lang w:val="en-GB"/>
                              </w:rPr>
                              <w:t>(Variable vs Covid-19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6" o:spid="_x0000_s1031" type="#_x0000_t202" style="position:absolute;margin-left:341.95pt;margin-top:146.25pt;width:117.7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" fillcolor="white [3201]" strokecolor="white [3212]" strokeweight=".5pt">
                <v:textbox>
                  <w:txbxContent>
                    <w:p w:rsidR="00805AAB" w:rsidRDefault="00805AAB" w:rsidP="00FB3874">
                      <w:pPr>
                        <w:jc w:val="center"/>
                        <w:rPr>
                          <w:lang w:val="en-GB"/>
                        </w:rPr>
                      </w:pPr>
                      <w:r>
                        <w:rPr>
                          <w:lang w:val="en-GB"/>
                        </w:rPr>
                        <w:t>Visualization</w:t>
                      </w:r>
                    </w:p>
                    <w:p w:rsidR="00805AAB" w:rsidRPr="00497820" w:rsidRDefault="00805AAB" w:rsidP="00FB3874">
                      <w:pPr>
                        <w:jc w:val="center"/>
                        <w:rPr>
                          <w:lang w:val="en-GB"/>
                        </w:rPr>
                      </w:pPr>
                      <w:r>
                        <w:rPr>
                          <w:lang w:val="en-GB"/>
                        </w:rPr>
                        <w:t>(Variable vs Covid-19 cases)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94E404C" wp14:editId="3A05652C">
                <wp:simplePos x="0" y="0"/>
                <wp:positionH relativeFrom="column">
                  <wp:posOffset>1866900</wp:posOffset>
                </wp:positionH>
                <wp:positionV relativeFrom="paragraph">
                  <wp:posOffset>2047875</wp:posOffset>
                </wp:positionV>
                <wp:extent cx="0" cy="219075"/>
                <wp:effectExtent l="95250" t="0" r="57150" b="66675"/>
                <wp:wrapNone/>
                <wp:docPr id="290" name="Straight Arrow Connector 29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147pt;margin-top:161.25pt;width:0;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7C072059" wp14:editId="3870EE98">
                <wp:simplePos x="0" y="0"/>
                <wp:positionH relativeFrom="column">
                  <wp:posOffset>923925</wp:posOffset>
                </wp:positionH>
                <wp:positionV relativeFrom="paragraph">
                  <wp:posOffset>2266950</wp:posOffset>
                </wp:positionV>
                <wp:extent cx="1866900" cy="457200"/>
                <wp:effectExtent l="0" t="0" r="19050" b="19050"/>
                <wp:wrapNone/>
                <wp:docPr id="132" name="Flowchart: Predefined Process 132"/>
                <wp:cNvGraphicFramePr/>
                <a:graphic xmlns:a="http://schemas.openxmlformats.org/drawingml/2006/main">
                  <a:graphicData uri="http://schemas.microsoft.com/office/word/2010/wordprocessingShape">
                    <wps:wsp>
                      <wps:cNvSpPr/>
                      <wps:spPr>
                        <a:xfrm>
                          <a:off x="0" y="0"/>
                          <a:ext cx="1866900" cy="4572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32" o:spid="_x0000_s1026" type="#_x0000_t112" style="position:absolute;margin-left:72.75pt;margin-top:178.5pt;width:147pt;height:3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" fillcolor="white [3201]" strokecolor="black [3213]" strokeweight="2pt"/>
            </w:pict>
          </mc:Fallback>
        </mc:AlternateContent>
      </w:r>
      <w:r>
        <w:rPr>
          <w:noProof/>
        </w:rPr>
        <mc:AlternateContent>
          <mc:Choice Requires="wps">
            <w:drawing>
              <wp:anchor distT="0" distB="0" distL="114300" distR="114300" simplePos="0" relativeHeight="251695104" behindDoc="0" locked="0" layoutInCell="1" allowOverlap="1" wp14:anchorId="5F7E0539" wp14:editId="009B4AE8">
                <wp:simplePos x="0" y="0"/>
                <wp:positionH relativeFrom="column">
                  <wp:posOffset>1866900</wp:posOffset>
                </wp:positionH>
                <wp:positionV relativeFrom="paragraph">
                  <wp:posOffset>628650</wp:posOffset>
                </wp:positionV>
                <wp:extent cx="0" cy="238125"/>
                <wp:effectExtent l="95250" t="0" r="57150" b="66675"/>
                <wp:wrapNone/>
                <wp:docPr id="292" name="Straight Arrow Connector 292"/>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2" o:spid="_x0000_s1026" type="#_x0000_t32" style="position:absolute;margin-left:147pt;margin-top:49.5pt;width:0;height:18.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609548AC" wp14:editId="5A11D6A2">
                <wp:simplePos x="0" y="0"/>
                <wp:positionH relativeFrom="column">
                  <wp:posOffset>1866900</wp:posOffset>
                </wp:positionH>
                <wp:positionV relativeFrom="paragraph">
                  <wp:posOffset>1304925</wp:posOffset>
                </wp:positionV>
                <wp:extent cx="0" cy="304800"/>
                <wp:effectExtent l="95250" t="0" r="57150" b="57150"/>
                <wp:wrapNone/>
                <wp:docPr id="291" name="Straight Arrow Connector 29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147pt;margin-top:102.75pt;width:0;height:2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92032" behindDoc="0" locked="0" layoutInCell="1" allowOverlap="1" wp14:anchorId="7963FC95" wp14:editId="0BDDEA60">
                <wp:simplePos x="0" y="0"/>
                <wp:positionH relativeFrom="column">
                  <wp:posOffset>1866900</wp:posOffset>
                </wp:positionH>
                <wp:positionV relativeFrom="paragraph">
                  <wp:posOffset>2676525</wp:posOffset>
                </wp:positionV>
                <wp:extent cx="0" cy="381000"/>
                <wp:effectExtent l="95250" t="0" r="114300" b="57150"/>
                <wp:wrapNone/>
                <wp:docPr id="289" name="Straight Arrow Connector 289"/>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9" o:spid="_x0000_s1026" type="#_x0000_t32" style="position:absolute;margin-left:147pt;margin-top:210.75pt;width:0;height:30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84864" behindDoc="0" locked="0" layoutInCell="1" allowOverlap="1" wp14:anchorId="5B751D4B" wp14:editId="36F1BDD5">
                <wp:simplePos x="0" y="0"/>
                <wp:positionH relativeFrom="column">
                  <wp:posOffset>1438275</wp:posOffset>
                </wp:positionH>
                <wp:positionV relativeFrom="paragraph">
                  <wp:posOffset>6600825</wp:posOffset>
                </wp:positionV>
                <wp:extent cx="1323975" cy="2571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FC1760" w:rsidRDefault="00805AAB" w:rsidP="00FB3874">
                            <w:pPr>
                              <w:rPr>
                                <w:lang w:val="en-GB"/>
                              </w:rPr>
                            </w:pPr>
                            <w:r>
                              <w:rPr>
                                <w:lang w:val="en-GB"/>
                              </w:rPr>
                              <w:t>Final result/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2" type="#_x0000_t202" style="position:absolute;margin-left:113.25pt;margin-top:519.75pt;width:104.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" fillcolor="white [3201]" strokecolor="white [3212]" strokeweight=".5pt">
                <v:textbox>
                  <w:txbxContent>
                    <w:p w:rsidR="00805AAB" w:rsidRPr="00FC1760" w:rsidRDefault="00805AAB" w:rsidP="00FB3874">
                      <w:pPr>
                        <w:rPr>
                          <w:lang w:val="en-GB"/>
                        </w:rPr>
                      </w:pPr>
                      <w:r>
                        <w:rPr>
                          <w:lang w:val="en-GB"/>
                        </w:rPr>
                        <w:t>Final result/ model</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30C6A52" wp14:editId="3E57B2BE">
                <wp:simplePos x="0" y="0"/>
                <wp:positionH relativeFrom="column">
                  <wp:posOffset>2057400</wp:posOffset>
                </wp:positionH>
                <wp:positionV relativeFrom="paragraph">
                  <wp:posOffset>6229350</wp:posOffset>
                </wp:positionV>
                <wp:extent cx="0" cy="285750"/>
                <wp:effectExtent l="95250" t="0" r="57150" b="57150"/>
                <wp:wrapNone/>
                <wp:docPr id="288" name="Straight Arrow Connector 28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8" o:spid="_x0000_s1026" type="#_x0000_t32" style="position:absolute;margin-left:162pt;margin-top:490.5pt;width:0;height: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4570EC87" wp14:editId="182ED827">
                <wp:simplePos x="0" y="0"/>
                <wp:positionH relativeFrom="column">
                  <wp:posOffset>1114425</wp:posOffset>
                </wp:positionH>
                <wp:positionV relativeFrom="paragraph">
                  <wp:posOffset>6515100</wp:posOffset>
                </wp:positionV>
                <wp:extent cx="1952625" cy="4191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952625" cy="4191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Alternate Process 24" o:spid="_x0000_s1026" type="#_x0000_t176" style="position:absolute;margin-left:87.75pt;margin-top:513pt;width:153.75pt;height: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" fillcolor="white [3201]" strokecolor="black [3213]" strokeweight="2pt"/>
            </w:pict>
          </mc:Fallback>
        </mc:AlternateContent>
      </w:r>
      <w:r>
        <w:rPr>
          <w:noProof/>
        </w:rPr>
        <mc:AlternateContent>
          <mc:Choice Requires="wps">
            <w:drawing>
              <wp:anchor distT="0" distB="0" distL="114300" distR="114300" simplePos="0" relativeHeight="251681792" behindDoc="0" locked="0" layoutInCell="1" allowOverlap="1" wp14:anchorId="5827133A" wp14:editId="6E1987B6">
                <wp:simplePos x="0" y="0"/>
                <wp:positionH relativeFrom="column">
                  <wp:posOffset>1524000</wp:posOffset>
                </wp:positionH>
                <wp:positionV relativeFrom="paragraph">
                  <wp:posOffset>5353050</wp:posOffset>
                </wp:positionV>
                <wp:extent cx="1047750" cy="4381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047750"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33446B" w:rsidRDefault="00805AAB" w:rsidP="00FB3874">
                            <w:pPr>
                              <w:rPr>
                                <w:lang w:val="en-GB"/>
                              </w:rPr>
                            </w:pPr>
                            <w:r>
                              <w:rPr>
                                <w:lang w:val="en-GB"/>
                              </w:rPr>
                              <w:t>Accept/Reject null hypothesis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margin-left:120pt;margin-top:421.5pt;width:82.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" fillcolor="white [3201]" strokecolor="white [3212]" strokeweight=".5pt">
                <v:textbox>
                  <w:txbxContent>
                    <w:p w:rsidR="00805AAB" w:rsidRPr="0033446B" w:rsidRDefault="00805AAB" w:rsidP="00FB3874">
                      <w:pPr>
                        <w:rPr>
                          <w:lang w:val="en-GB"/>
                        </w:rPr>
                      </w:pPr>
                      <w:r>
                        <w:rPr>
                          <w:lang w:val="en-GB"/>
                        </w:rPr>
                        <w:t>Accept/Reject null hypothesis</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47843AE" wp14:editId="74C96012">
                <wp:simplePos x="0" y="0"/>
                <wp:positionH relativeFrom="column">
                  <wp:posOffset>2057400</wp:posOffset>
                </wp:positionH>
                <wp:positionV relativeFrom="paragraph">
                  <wp:posOffset>4895850</wp:posOffset>
                </wp:positionV>
                <wp:extent cx="1" cy="200025"/>
                <wp:effectExtent l="95250" t="0" r="57150" b="66675"/>
                <wp:wrapNone/>
                <wp:docPr id="31" name="Straight Arrow Connector 31"/>
                <wp:cNvGraphicFramePr/>
                <a:graphic xmlns:a="http://schemas.openxmlformats.org/drawingml/2006/main">
                  <a:graphicData uri="http://schemas.microsoft.com/office/word/2010/wordprocessingShape">
                    <wps:wsp>
                      <wps:cNvCnPr/>
                      <wps:spPr>
                        <a:xfrm>
                          <a:off x="0" y="0"/>
                          <a:ext cx="1"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62pt;margin-top:385.5pt;width:0;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6C778806" wp14:editId="40AA4730">
                <wp:simplePos x="0" y="0"/>
                <wp:positionH relativeFrom="column">
                  <wp:posOffset>1038225</wp:posOffset>
                </wp:positionH>
                <wp:positionV relativeFrom="paragraph">
                  <wp:posOffset>5095240</wp:posOffset>
                </wp:positionV>
                <wp:extent cx="2000250" cy="962025"/>
                <wp:effectExtent l="0" t="0" r="19050" b="28575"/>
                <wp:wrapNone/>
                <wp:docPr id="19" name="Flowchart: Decision 19"/>
                <wp:cNvGraphicFramePr/>
                <a:graphic xmlns:a="http://schemas.openxmlformats.org/drawingml/2006/main">
                  <a:graphicData uri="http://schemas.microsoft.com/office/word/2010/wordprocessingShape">
                    <wps:wsp>
                      <wps:cNvSpPr/>
                      <wps:spPr>
                        <a:xfrm>
                          <a:off x="0" y="0"/>
                          <a:ext cx="2000250" cy="9620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9" o:spid="_x0000_s1026" type="#_x0000_t110" style="position:absolute;margin-left:81.75pt;margin-top:401.2pt;width:157.5pt;height:7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" fillcolor="white [3201]" strokecolor="black [3213]" strokeweight="2pt"/>
            </w:pict>
          </mc:Fallback>
        </mc:AlternateContent>
      </w:r>
      <w:r>
        <w:rPr>
          <w:noProof/>
        </w:rPr>
        <mc:AlternateContent>
          <mc:Choice Requires="wps">
            <w:drawing>
              <wp:anchor distT="0" distB="0" distL="114300" distR="114300" simplePos="0" relativeHeight="251688960" behindDoc="0" locked="0" layoutInCell="1" allowOverlap="1" wp14:anchorId="5F79E3C3" wp14:editId="62239C2F">
                <wp:simplePos x="0" y="0"/>
                <wp:positionH relativeFrom="column">
                  <wp:posOffset>1971675</wp:posOffset>
                </wp:positionH>
                <wp:positionV relativeFrom="paragraph">
                  <wp:posOffset>4305300</wp:posOffset>
                </wp:positionV>
                <wp:extent cx="0" cy="219075"/>
                <wp:effectExtent l="95250" t="0" r="57150" b="66675"/>
                <wp:wrapNone/>
                <wp:docPr id="30" name="Straight Arrow Connector 3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155.25pt;margin-top:339pt;width:0;height:17.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87936" behindDoc="0" locked="0" layoutInCell="1" allowOverlap="1" wp14:anchorId="0B2BA9F1" wp14:editId="2523477D">
                <wp:simplePos x="0" y="0"/>
                <wp:positionH relativeFrom="column">
                  <wp:posOffset>1971675</wp:posOffset>
                </wp:positionH>
                <wp:positionV relativeFrom="paragraph">
                  <wp:posOffset>3676650</wp:posOffset>
                </wp:positionV>
                <wp:extent cx="0" cy="200025"/>
                <wp:effectExtent l="95250" t="0" r="57150" b="66675"/>
                <wp:wrapNone/>
                <wp:docPr id="29" name="Straight Arrow Connector 2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55.25pt;margin-top:289.5pt;width:0;height:15.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" strokecolor="#4579b8 [3044]">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557A3E15" wp14:editId="4DAC83E5">
                <wp:simplePos x="0" y="0"/>
                <wp:positionH relativeFrom="column">
                  <wp:posOffset>1285875</wp:posOffset>
                </wp:positionH>
                <wp:positionV relativeFrom="paragraph">
                  <wp:posOffset>4572000</wp:posOffset>
                </wp:positionV>
                <wp:extent cx="1562100" cy="3048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5621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DE3B8D" w:rsidRDefault="00805AAB" w:rsidP="00FB3874">
                            <w:pPr>
                              <w:rPr>
                                <w:lang w:val="en-GB"/>
                              </w:rPr>
                            </w:pPr>
                            <w:r>
                              <w:rPr>
                                <w:lang w:val="en-GB"/>
                              </w:rPr>
                              <w:t>Model /evaluate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4" type="#_x0000_t202" style="position:absolute;margin-left:101.25pt;margin-top:5in;width:123pt;height:2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" fillcolor="white [3201]" strokecolor="white [3212]" strokeweight=".5pt">
                <v:textbox>
                  <w:txbxContent>
                    <w:p w:rsidR="00805AAB" w:rsidRPr="00DE3B8D" w:rsidRDefault="00805AAB" w:rsidP="00FB3874">
                      <w:pPr>
                        <w:rPr>
                          <w:lang w:val="en-GB"/>
                        </w:rPr>
                      </w:pPr>
                      <w:r>
                        <w:rPr>
                          <w:lang w:val="en-GB"/>
                        </w:rPr>
                        <w:t>Model /evaluate result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E4CC0FB" wp14:editId="11944064">
                <wp:simplePos x="0" y="0"/>
                <wp:positionH relativeFrom="column">
                  <wp:posOffset>876300</wp:posOffset>
                </wp:positionH>
                <wp:positionV relativeFrom="paragraph">
                  <wp:posOffset>4524375</wp:posOffset>
                </wp:positionV>
                <wp:extent cx="2352675" cy="371475"/>
                <wp:effectExtent l="0" t="0" r="28575" b="28575"/>
                <wp:wrapNone/>
                <wp:docPr id="17" name="Flowchart: Predefined Process 17"/>
                <wp:cNvGraphicFramePr/>
                <a:graphic xmlns:a="http://schemas.openxmlformats.org/drawingml/2006/main">
                  <a:graphicData uri="http://schemas.microsoft.com/office/word/2010/wordprocessingShape">
                    <wps:wsp>
                      <wps:cNvSpPr/>
                      <wps:spPr>
                        <a:xfrm>
                          <a:off x="0" y="0"/>
                          <a:ext cx="2352675" cy="3714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7" o:spid="_x0000_s1026" type="#_x0000_t112" style="position:absolute;margin-left:69pt;margin-top:356.25pt;width:185.25pt;height:29.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" fillcolor="white [3201]" strokecolor="black [3213]" strokeweight="2pt"/>
            </w:pict>
          </mc:Fallback>
        </mc:AlternateContent>
      </w:r>
      <w:r>
        <w:rPr>
          <w:noProof/>
        </w:rPr>
        <mc:AlternateContent>
          <mc:Choice Requires="wps">
            <w:drawing>
              <wp:anchor distT="0" distB="0" distL="114300" distR="114300" simplePos="0" relativeHeight="251677696" behindDoc="0" locked="0" layoutInCell="1" allowOverlap="1" wp14:anchorId="7F7702AF" wp14:editId="13AEE2EC">
                <wp:simplePos x="0" y="0"/>
                <wp:positionH relativeFrom="column">
                  <wp:posOffset>1238250</wp:posOffset>
                </wp:positionH>
                <wp:positionV relativeFrom="paragraph">
                  <wp:posOffset>3943350</wp:posOffset>
                </wp:positionV>
                <wp:extent cx="1609725" cy="2952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09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DE3B8D" w:rsidRDefault="00805AAB" w:rsidP="00FB3874">
                            <w:pPr>
                              <w:rPr>
                                <w:lang w:val="en-GB"/>
                              </w:rPr>
                            </w:pPr>
                            <w:r>
                              <w:rPr>
                                <w:lang w:val="en-GB"/>
                              </w:rPr>
                              <w:t>Split data and train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5" type="#_x0000_t202" style="position:absolute;margin-left:97.5pt;margin-top:310.5pt;width:126.7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" fillcolor="white [3201]" strokecolor="white [3212]" strokeweight=".5pt">
                <v:textbox>
                  <w:txbxContent>
                    <w:p w:rsidR="00805AAB" w:rsidRPr="00DE3B8D" w:rsidRDefault="00805AAB" w:rsidP="00FB3874">
                      <w:pPr>
                        <w:rPr>
                          <w:lang w:val="en-GB"/>
                        </w:rPr>
                      </w:pPr>
                      <w:r>
                        <w:rPr>
                          <w:lang w:val="en-GB"/>
                        </w:rPr>
                        <w:t>Split data and train data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7442810" wp14:editId="4CC1CDB8">
                <wp:simplePos x="0" y="0"/>
                <wp:positionH relativeFrom="column">
                  <wp:posOffset>866775</wp:posOffset>
                </wp:positionH>
                <wp:positionV relativeFrom="paragraph">
                  <wp:posOffset>3876675</wp:posOffset>
                </wp:positionV>
                <wp:extent cx="2352675" cy="428625"/>
                <wp:effectExtent l="0" t="0" r="28575" b="28575"/>
                <wp:wrapNone/>
                <wp:docPr id="15" name="Flowchart: Predefined Process 15"/>
                <wp:cNvGraphicFramePr/>
                <a:graphic xmlns:a="http://schemas.openxmlformats.org/drawingml/2006/main">
                  <a:graphicData uri="http://schemas.microsoft.com/office/word/2010/wordprocessingShape">
                    <wps:wsp>
                      <wps:cNvSpPr/>
                      <wps:spPr>
                        <a:xfrm>
                          <a:off x="0" y="0"/>
                          <a:ext cx="2352675" cy="42862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5" o:spid="_x0000_s1026" type="#_x0000_t112" style="position:absolute;margin-left:68.25pt;margin-top:305.25pt;width:185.2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" fillcolor="white [3201]" strokecolor="black [3213]" strokeweight="2pt"/>
            </w:pict>
          </mc:Fallback>
        </mc:AlternateContent>
      </w:r>
      <w:r>
        <w:rPr>
          <w:noProof/>
        </w:rPr>
        <mc:AlternateContent>
          <mc:Choice Requires="wps">
            <w:drawing>
              <wp:anchor distT="0" distB="0" distL="114300" distR="114300" simplePos="0" relativeHeight="251675648" behindDoc="0" locked="0" layoutInCell="1" allowOverlap="1" wp14:anchorId="41FDF8DD" wp14:editId="47411B23">
                <wp:simplePos x="0" y="0"/>
                <wp:positionH relativeFrom="column">
                  <wp:posOffset>1419225</wp:posOffset>
                </wp:positionH>
                <wp:positionV relativeFrom="paragraph">
                  <wp:posOffset>3324225</wp:posOffset>
                </wp:positionV>
                <wp:extent cx="1190625" cy="257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1906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6" type="#_x0000_t202" style="position:absolute;margin-left:111.75pt;margin-top:261.75pt;width:93.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" fillcolor="white [3201]" strokecolor="white [3212]" strokeweight=".5pt">
                <v:textbox>
                  <w:txbxContent>
                    <w:p w:rsidR="00805AAB" w:rsidRPr="00652F35" w:rsidRDefault="00805AAB" w:rsidP="00FB3874">
                      <w:pPr>
                        <w:rPr>
                          <w:lang w:val="en-GB"/>
                        </w:rPr>
                      </w:pPr>
                      <w:r>
                        <w:rPr>
                          <w:lang w:val="en-GB"/>
                        </w:rPr>
                        <w:t>Data preparation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7BAFA4A" wp14:editId="4B20A3ED">
                <wp:simplePos x="0" y="0"/>
                <wp:positionH relativeFrom="column">
                  <wp:posOffset>1085850</wp:posOffset>
                </wp:positionH>
                <wp:positionV relativeFrom="paragraph">
                  <wp:posOffset>3228975</wp:posOffset>
                </wp:positionV>
                <wp:extent cx="1838325" cy="447675"/>
                <wp:effectExtent l="0" t="0" r="28575" b="28575"/>
                <wp:wrapNone/>
                <wp:docPr id="12" name="Flowchart: Preparation 12"/>
                <wp:cNvGraphicFramePr/>
                <a:graphic xmlns:a="http://schemas.openxmlformats.org/drawingml/2006/main">
                  <a:graphicData uri="http://schemas.microsoft.com/office/word/2010/wordprocessingShape">
                    <wps:wsp>
                      <wps:cNvSpPr/>
                      <wps:spPr>
                        <a:xfrm>
                          <a:off x="0" y="0"/>
                          <a:ext cx="1838325" cy="44767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paration 12" o:spid="_x0000_s1026" type="#_x0000_t117" style="position:absolute;margin-left:85.5pt;margin-top:254.25pt;width:144.7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" fillcolor="white [3201]" strokecolor="black [3213]" strokeweight="2pt"/>
            </w:pict>
          </mc:Fallback>
        </mc:AlternateContent>
      </w:r>
      <w:r>
        <w:rPr>
          <w:noProof/>
        </w:rPr>
        <mc:AlternateContent>
          <mc:Choice Requires="wps">
            <w:drawing>
              <wp:anchor distT="0" distB="0" distL="114300" distR="114300" simplePos="0" relativeHeight="251673600" behindDoc="0" locked="0" layoutInCell="1" allowOverlap="1" wp14:anchorId="3E3D9A08" wp14:editId="5C4B0410">
                <wp:simplePos x="0" y="0"/>
                <wp:positionH relativeFrom="column">
                  <wp:posOffset>209550</wp:posOffset>
                </wp:positionH>
                <wp:positionV relativeFrom="paragraph">
                  <wp:posOffset>3057525</wp:posOffset>
                </wp:positionV>
                <wp:extent cx="3810000" cy="31718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810000" cy="3171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6.5pt;margin-top:240.75pt;width:300pt;height:24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" fillcolor="white [3201]" strokecolor="black [3213]" strokeweight="2pt"/>
            </w:pict>
          </mc:Fallback>
        </mc:AlternateContent>
      </w:r>
      <w:r>
        <w:rPr>
          <w:noProof/>
        </w:rPr>
        <mc:AlternateContent>
          <mc:Choice Requires="wps">
            <w:drawing>
              <wp:anchor distT="0" distB="0" distL="114300" distR="114300" simplePos="0" relativeHeight="251669504" behindDoc="0" locked="0" layoutInCell="1" allowOverlap="1" wp14:anchorId="44E7CDE0" wp14:editId="0BD1F214">
                <wp:simplePos x="0" y="0"/>
                <wp:positionH relativeFrom="column">
                  <wp:posOffset>990600</wp:posOffset>
                </wp:positionH>
                <wp:positionV relativeFrom="paragraph">
                  <wp:posOffset>1609725</wp:posOffset>
                </wp:positionV>
                <wp:extent cx="1704975" cy="438150"/>
                <wp:effectExtent l="0" t="0" r="28575" b="19050"/>
                <wp:wrapNone/>
                <wp:docPr id="133" name="Flowchart: Process 133"/>
                <wp:cNvGraphicFramePr/>
                <a:graphic xmlns:a="http://schemas.openxmlformats.org/drawingml/2006/main">
                  <a:graphicData uri="http://schemas.microsoft.com/office/word/2010/wordprocessingShape">
                    <wps:wsp>
                      <wps:cNvSpPr/>
                      <wps:spPr>
                        <a:xfrm>
                          <a:off x="0" y="0"/>
                          <a:ext cx="1704975" cy="4381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33" o:spid="_x0000_s1026" type="#_x0000_t109" style="position:absolute;margin-left:78pt;margin-top:126.75pt;width:134.25pt;height: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" fillcolor="white [3201]" strokecolor="black [3213]" strokeweight="2pt"/>
            </w:pict>
          </mc:Fallback>
        </mc:AlternateContent>
      </w:r>
      <w:r>
        <w:rPr>
          <w:noProof/>
        </w:rPr>
        <mc:AlternateContent>
          <mc:Choice Requires="wps">
            <w:drawing>
              <wp:anchor distT="0" distB="0" distL="114300" distR="114300" simplePos="0" relativeHeight="251667456" behindDoc="0" locked="0" layoutInCell="1" allowOverlap="1" wp14:anchorId="1040ABBB" wp14:editId="1C08DCD5">
                <wp:simplePos x="0" y="0"/>
                <wp:positionH relativeFrom="column">
                  <wp:posOffset>981075</wp:posOffset>
                </wp:positionH>
                <wp:positionV relativeFrom="paragraph">
                  <wp:posOffset>866775</wp:posOffset>
                </wp:positionV>
                <wp:extent cx="1704975" cy="438150"/>
                <wp:effectExtent l="0" t="0" r="28575" b="19050"/>
                <wp:wrapNone/>
                <wp:docPr id="134" name="Flowchart: Process 134"/>
                <wp:cNvGraphicFramePr/>
                <a:graphic xmlns:a="http://schemas.openxmlformats.org/drawingml/2006/main">
                  <a:graphicData uri="http://schemas.microsoft.com/office/word/2010/wordprocessingShape">
                    <wps:wsp>
                      <wps:cNvSpPr/>
                      <wps:spPr>
                        <a:xfrm>
                          <a:off x="0" y="0"/>
                          <a:ext cx="1704975" cy="4381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34" o:spid="_x0000_s1026" type="#_x0000_t109" style="position:absolute;margin-left:77.25pt;margin-top:68.25pt;width:134.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" fillcolor="white [3201]" strokecolor="black [3213]" strokeweight="2pt"/>
            </w:pict>
          </mc:Fallback>
        </mc:AlternateContent>
      </w:r>
      <w:r>
        <w:rPr>
          <w:noProof/>
        </w:rPr>
        <mc:AlternateContent>
          <mc:Choice Requires="wps">
            <w:drawing>
              <wp:anchor distT="0" distB="0" distL="114300" distR="114300" simplePos="0" relativeHeight="251682816" behindDoc="0" locked="0" layoutInCell="1" allowOverlap="1" wp14:anchorId="1B0C9E30" wp14:editId="4E1D63DD">
                <wp:simplePos x="0" y="0"/>
                <wp:positionH relativeFrom="column">
                  <wp:posOffset>3028315</wp:posOffset>
                </wp:positionH>
                <wp:positionV relativeFrom="paragraph">
                  <wp:posOffset>3514725</wp:posOffset>
                </wp:positionV>
                <wp:extent cx="962025" cy="3238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solidFill>
                          <a:srgbClr val="FFFFFF"/>
                        </a:solidFill>
                        <a:ln w="9525">
                          <a:solidFill>
                            <a:schemeClr val="bg1"/>
                          </a:solidFill>
                          <a:miter lim="800000"/>
                          <a:headEnd/>
                          <a:tailEnd/>
                        </a:ln>
                      </wps:spPr>
                      <wps:txbx>
                        <w:txbxContent>
                          <w:p w:rsidR="00805AAB" w:rsidRPr="00FC1760" w:rsidRDefault="00805AAB" w:rsidP="00FB3874">
                            <w:pPr>
                              <w:rPr>
                                <w:b/>
                                <w:sz w:val="28"/>
                                <w:szCs w:val="28"/>
                              </w:rPr>
                            </w:pPr>
                            <w:r w:rsidRPr="00FC1760">
                              <w:rPr>
                                <w:b/>
                                <w:sz w:val="28"/>
                                <w:szCs w:val="28"/>
                              </w:rPr>
                              <w:t>Modelling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7" type="#_x0000_t202" style="position:absolute;margin-left:238.45pt;margin-top:276.75pt;width:75.7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" strokecolor="white [3212]">
                <v:textbox>
                  <w:txbxContent>
                    <w:p w:rsidR="00805AAB" w:rsidRPr="00FC1760" w:rsidRDefault="00805AAB" w:rsidP="00FB3874">
                      <w:pPr>
                        <w:rPr>
                          <w:b/>
                          <w:sz w:val="28"/>
                          <w:szCs w:val="28"/>
                        </w:rPr>
                      </w:pPr>
                      <w:r w:rsidRPr="00FC1760">
                        <w:rPr>
                          <w:b/>
                          <w:sz w:val="28"/>
                          <w:szCs w:val="28"/>
                        </w:rPr>
                        <w:t>Modelling</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8CF99D" wp14:editId="3350DE31">
                <wp:simplePos x="0" y="0"/>
                <wp:positionH relativeFrom="column">
                  <wp:posOffset>1314450</wp:posOffset>
                </wp:positionH>
                <wp:positionV relativeFrom="paragraph">
                  <wp:posOffset>2333625</wp:posOffset>
                </wp:positionV>
                <wp:extent cx="1209675" cy="247650"/>
                <wp:effectExtent l="0" t="0" r="28575" b="19050"/>
                <wp:wrapNone/>
                <wp:docPr id="135" name="Text Box 135"/>
                <wp:cNvGraphicFramePr/>
                <a:graphic xmlns:a="http://schemas.openxmlformats.org/drawingml/2006/main">
                  <a:graphicData uri="http://schemas.microsoft.com/office/word/2010/wordprocessingShape">
                    <wps:wsp>
                      <wps:cNvSpPr txBox="1"/>
                      <wps:spPr>
                        <a:xfrm>
                          <a:off x="0" y="0"/>
                          <a:ext cx="12096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Data 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38" type="#_x0000_t202" style="position:absolute;margin-left:103.5pt;margin-top:183.75pt;width:95.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" fillcolor="white [3201]" strokecolor="white [3212]" strokeweight=".5pt">
                <v:textbox>
                  <w:txbxContent>
                    <w:p w:rsidR="00805AAB" w:rsidRPr="00652F35" w:rsidRDefault="00805AAB" w:rsidP="00FB3874">
                      <w:pPr>
                        <w:rPr>
                          <w:lang w:val="en-GB"/>
                        </w:rPr>
                      </w:pPr>
                      <w:r>
                        <w:rPr>
                          <w:lang w:val="en-GB"/>
                        </w:rPr>
                        <w:t>Data visualisation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068D5B1" wp14:editId="10DAC39E">
                <wp:simplePos x="0" y="0"/>
                <wp:positionH relativeFrom="column">
                  <wp:posOffset>1200150</wp:posOffset>
                </wp:positionH>
                <wp:positionV relativeFrom="paragraph">
                  <wp:posOffset>1695450</wp:posOffset>
                </wp:positionV>
                <wp:extent cx="1381125" cy="276225"/>
                <wp:effectExtent l="0" t="0" r="28575" b="28575"/>
                <wp:wrapNone/>
                <wp:docPr id="136" name="Text Box 136"/>
                <wp:cNvGraphicFramePr/>
                <a:graphic xmlns:a="http://schemas.openxmlformats.org/drawingml/2006/main">
                  <a:graphicData uri="http://schemas.microsoft.com/office/word/2010/wordprocessingShape">
                    <wps:wsp>
                      <wps:cNvSpPr txBox="1"/>
                      <wps:spPr>
                        <a:xfrm>
                          <a:off x="0" y="0"/>
                          <a:ext cx="138112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Date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39" type="#_x0000_t202" style="position:absolute;margin-left:94.5pt;margin-top:133.5pt;width:108.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" fillcolor="white [3201]" strokecolor="white [3212]" strokeweight=".5pt">
                <v:textbox>
                  <w:txbxContent>
                    <w:p w:rsidR="00805AAB" w:rsidRPr="00652F35" w:rsidRDefault="00805AAB" w:rsidP="00FB3874">
                      <w:pPr>
                        <w:rPr>
                          <w:lang w:val="en-GB"/>
                        </w:rPr>
                      </w:pPr>
                      <w:r>
                        <w:rPr>
                          <w:lang w:val="en-GB"/>
                        </w:rPr>
                        <w:t>Date transformation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38F2F7C" wp14:editId="171D6C89">
                <wp:simplePos x="0" y="0"/>
                <wp:positionH relativeFrom="column">
                  <wp:posOffset>1371600</wp:posOffset>
                </wp:positionH>
                <wp:positionV relativeFrom="paragraph">
                  <wp:posOffset>962025</wp:posOffset>
                </wp:positionV>
                <wp:extent cx="981075" cy="247650"/>
                <wp:effectExtent l="0" t="0" r="28575" b="19050"/>
                <wp:wrapNone/>
                <wp:docPr id="137" name="Text Box 137"/>
                <wp:cNvGraphicFramePr/>
                <a:graphic xmlns:a="http://schemas.openxmlformats.org/drawingml/2006/main">
                  <a:graphicData uri="http://schemas.microsoft.com/office/word/2010/wordprocessingShape">
                    <wps:wsp>
                      <wps:cNvSpPr txBox="1"/>
                      <wps:spPr>
                        <a:xfrm>
                          <a:off x="0" y="0"/>
                          <a:ext cx="9810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Filtering Data</w:t>
                            </w:r>
                          </w:p>
                          <w:p w:rsidR="00805AAB" w:rsidRDefault="00805AAB" w:rsidP="00FB3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40" type="#_x0000_t202" style="position:absolute;margin-left:108pt;margin-top:75.75pt;width:77.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" fillcolor="white [3201]" strokecolor="white [3212]" strokeweight=".5pt">
                <v:textbox>
                  <w:txbxContent>
                    <w:p w:rsidR="00805AAB" w:rsidRPr="00652F35" w:rsidRDefault="00805AAB" w:rsidP="00FB3874">
                      <w:pPr>
                        <w:rPr>
                          <w:lang w:val="en-GB"/>
                        </w:rPr>
                      </w:pPr>
                      <w:r>
                        <w:rPr>
                          <w:lang w:val="en-GB"/>
                        </w:rPr>
                        <w:t>Filtering Data</w:t>
                      </w:r>
                    </w:p>
                    <w:p w:rsidR="00805AAB" w:rsidRDefault="00805AAB" w:rsidP="00FB3874"/>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ED977FE" wp14:editId="57DD3C44">
                <wp:simplePos x="0" y="0"/>
                <wp:positionH relativeFrom="column">
                  <wp:posOffset>1371600</wp:posOffset>
                </wp:positionH>
                <wp:positionV relativeFrom="paragraph">
                  <wp:posOffset>257175</wp:posOffset>
                </wp:positionV>
                <wp:extent cx="885825" cy="266700"/>
                <wp:effectExtent l="0" t="0" r="28575" b="19050"/>
                <wp:wrapNone/>
                <wp:docPr id="138" name="Text Box 138"/>
                <wp:cNvGraphicFramePr/>
                <a:graphic xmlns:a="http://schemas.openxmlformats.org/drawingml/2006/main">
                  <a:graphicData uri="http://schemas.microsoft.com/office/word/2010/wordprocessingShape">
                    <wps:wsp>
                      <wps:cNvSpPr txBox="1"/>
                      <wps:spPr>
                        <a:xfrm>
                          <a:off x="0" y="0"/>
                          <a:ext cx="8858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05AAB" w:rsidRPr="00652F35" w:rsidRDefault="00805AAB" w:rsidP="00FB3874">
                            <w:pPr>
                              <w:rPr>
                                <w:lang w:val="en-GB"/>
                              </w:rPr>
                            </w:pPr>
                            <w:r>
                              <w:rPr>
                                <w:lang w:val="en-GB"/>
                              </w:rP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41" type="#_x0000_t202" style="position:absolute;margin-left:108pt;margin-top:20.25pt;width:69.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" fillcolor="white [3201]" strokecolor="white [3212]" strokeweight=".5pt">
                <v:textbox>
                  <w:txbxContent>
                    <w:p w:rsidR="00805AAB" w:rsidRPr="00652F35" w:rsidRDefault="00805AAB" w:rsidP="00FB3874">
                      <w:pPr>
                        <w:rPr>
                          <w:lang w:val="en-GB"/>
                        </w:rPr>
                      </w:pPr>
                      <w:r>
                        <w:rPr>
                          <w:lang w:val="en-GB"/>
                        </w:rPr>
                        <w:t>Data source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5DD33E" wp14:editId="737DE9DB">
                <wp:simplePos x="0" y="0"/>
                <wp:positionH relativeFrom="column">
                  <wp:posOffset>971550</wp:posOffset>
                </wp:positionH>
                <wp:positionV relativeFrom="paragraph">
                  <wp:posOffset>152400</wp:posOffset>
                </wp:positionV>
                <wp:extent cx="1704975" cy="476250"/>
                <wp:effectExtent l="0" t="0" r="28575" b="19050"/>
                <wp:wrapNone/>
                <wp:docPr id="139" name="Flowchart: Alternate Process 139"/>
                <wp:cNvGraphicFramePr/>
                <a:graphic xmlns:a="http://schemas.openxmlformats.org/drawingml/2006/main">
                  <a:graphicData uri="http://schemas.microsoft.com/office/word/2010/wordprocessingShape">
                    <wps:wsp>
                      <wps:cNvSpPr/>
                      <wps:spPr>
                        <a:xfrm>
                          <a:off x="0" y="0"/>
                          <a:ext cx="1704975" cy="4762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Alternate Process 139" o:spid="_x0000_s1026" type="#_x0000_t176" style="position:absolute;margin-left:76.5pt;margin-top:12pt;width:134.25pt;height: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" fillcolor="white [3201]" strokecolor="black [3213]" strokeweight="2pt"/>
            </w:pict>
          </mc:Fallback>
        </mc:AlternateContent>
      </w:r>
      <w:r>
        <w:t xml:space="preserve">               </w:t>
      </w:r>
    </w:p>
    <w:p w:rsidR="005A5F40" w:rsidRDefault="005A5F40"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FB3874" w:rsidRDefault="00FB3874" w:rsidP="00F4349C"/>
    <w:p w:rsidR="00E024B4" w:rsidRDefault="00E024B4" w:rsidP="00F4349C"/>
    <w:p w:rsidR="00FB3874" w:rsidRDefault="00FB3874" w:rsidP="00F4349C"/>
    <w:p w:rsidR="00FB3874" w:rsidRDefault="002449AB" w:rsidP="00B00100">
      <w:pPr>
        <w:pStyle w:val="Heading2"/>
        <w:numPr>
          <w:ilvl w:val="1"/>
          <w:numId w:val="4"/>
        </w:numPr>
      </w:pPr>
      <w:bookmarkStart w:id="10" w:name="_Toc80705275"/>
      <w:r>
        <w:lastRenderedPageBreak/>
        <w:t>Predictive models selection:</w:t>
      </w:r>
      <w:bookmarkEnd w:id="10"/>
    </w:p>
    <w:p w:rsidR="00FB3874" w:rsidRDefault="002449AB" w:rsidP="00F4349C">
      <w:r>
        <w:t>To find the most important features</w:t>
      </w:r>
      <w:r w:rsidR="00DF60FB">
        <w:t xml:space="preserve"> of dataset</w:t>
      </w:r>
      <w:r>
        <w:t xml:space="preserve"> which have strong correlation with Covid-19 cases and death and </w:t>
      </w:r>
      <w:r w:rsidR="00596CC2">
        <w:t>to predict daily cases and death based on environmental factor following regression models have been selected.</w:t>
      </w:r>
    </w:p>
    <w:p w:rsidR="00596CC2" w:rsidRDefault="00596CC2" w:rsidP="00524D40">
      <w:pPr>
        <w:pStyle w:val="ListParagraph"/>
        <w:numPr>
          <w:ilvl w:val="0"/>
          <w:numId w:val="2"/>
        </w:numPr>
      </w:pPr>
      <w:r>
        <w:t>Multi-linear regression</w:t>
      </w:r>
    </w:p>
    <w:p w:rsidR="00596CC2" w:rsidRDefault="00596CC2" w:rsidP="00524D40">
      <w:pPr>
        <w:pStyle w:val="ListParagraph"/>
        <w:numPr>
          <w:ilvl w:val="0"/>
          <w:numId w:val="2"/>
        </w:numPr>
      </w:pPr>
      <w:r>
        <w:t>Linear regression</w:t>
      </w:r>
    </w:p>
    <w:p w:rsidR="00596CC2" w:rsidRDefault="00596CC2" w:rsidP="00524D40">
      <w:pPr>
        <w:pStyle w:val="ListParagraph"/>
        <w:numPr>
          <w:ilvl w:val="0"/>
          <w:numId w:val="2"/>
        </w:numPr>
      </w:pPr>
      <w:r>
        <w:t>Lasso regression</w:t>
      </w:r>
    </w:p>
    <w:p w:rsidR="0040619C" w:rsidRDefault="00596CC2" w:rsidP="00F4349C">
      <w:r>
        <w:t xml:space="preserve">In second part, target variables in dataset </w:t>
      </w:r>
      <w:r w:rsidR="00DF60FB">
        <w:t>assigned</w:t>
      </w:r>
      <w:r>
        <w:t xml:space="preserve"> </w:t>
      </w:r>
      <w:r w:rsidR="00DF60FB">
        <w:t>labels/</w:t>
      </w:r>
      <w:r>
        <w:t xml:space="preserve">classes </w:t>
      </w:r>
      <w:r w:rsidR="0040619C">
        <w:t>to run</w:t>
      </w:r>
      <w:r>
        <w:t xml:space="preserve"> classification models </w:t>
      </w:r>
      <w:r w:rsidR="0040619C">
        <w:t>in order to predict which environmental factor play important role in high and low daily cases and death. Following are the models used for this purpose.</w:t>
      </w:r>
    </w:p>
    <w:p w:rsidR="0040619C" w:rsidRDefault="0040619C" w:rsidP="00524D40">
      <w:pPr>
        <w:pStyle w:val="ListParagraph"/>
        <w:numPr>
          <w:ilvl w:val="0"/>
          <w:numId w:val="3"/>
        </w:numPr>
      </w:pPr>
      <w:r>
        <w:t>Logistic regression</w:t>
      </w:r>
    </w:p>
    <w:p w:rsidR="0040619C" w:rsidRDefault="0040619C" w:rsidP="00524D40">
      <w:pPr>
        <w:pStyle w:val="ListParagraph"/>
        <w:numPr>
          <w:ilvl w:val="0"/>
          <w:numId w:val="3"/>
        </w:numPr>
      </w:pPr>
      <w:r>
        <w:t>Random forest</w:t>
      </w:r>
    </w:p>
    <w:p w:rsidR="00524D40" w:rsidRDefault="00524D40" w:rsidP="00F4349C">
      <w:r>
        <w:t>In third part, a separate dataset is used to visualize trend between socio-eco factors and ratio of total cases of countries and total population.</w:t>
      </w:r>
    </w:p>
    <w:p w:rsidR="00596CC2" w:rsidRDefault="00524D40" w:rsidP="00B00100">
      <w:pPr>
        <w:pStyle w:val="Heading3"/>
        <w:numPr>
          <w:ilvl w:val="2"/>
          <w:numId w:val="4"/>
        </w:numPr>
      </w:pPr>
      <w:bookmarkStart w:id="11" w:name="_Toc80705276"/>
      <w:r>
        <w:t>Reason of selecting particular prediction models:</w:t>
      </w:r>
      <w:bookmarkEnd w:id="11"/>
    </w:p>
    <w:p w:rsidR="00524D40" w:rsidRDefault="00314306" w:rsidP="00524D40">
      <w:r w:rsidRPr="00C0447C">
        <w:rPr>
          <w:b/>
        </w:rPr>
        <w:t>Multi-linear regression:</w:t>
      </w:r>
      <w:r>
        <w:t xml:space="preserve"> </w:t>
      </w:r>
      <w:r w:rsidR="00B4064E">
        <w:t>T</w:t>
      </w:r>
      <w:r w:rsidR="005928B1">
        <w:t xml:space="preserve">he key purpose of selecting Multi-linear regression is to see </w:t>
      </w:r>
      <w:r w:rsidR="00B4064E">
        <w:t>which</w:t>
      </w:r>
      <w:r w:rsidR="005928B1">
        <w:t xml:space="preserve"> features are playing </w:t>
      </w:r>
      <w:r w:rsidR="00B4064E">
        <w:t>significant</w:t>
      </w:r>
      <w:r w:rsidR="005928B1">
        <w:t xml:space="preserve"> role in prediction of daily cases and deaths. It allows you to find relationship between dependent and independent features which is key goal of the project.</w:t>
      </w:r>
    </w:p>
    <w:p w:rsidR="005928B1" w:rsidRDefault="00745A79" w:rsidP="00524D40">
      <w:r w:rsidRPr="00C0447C">
        <w:rPr>
          <w:b/>
        </w:rPr>
        <w:t xml:space="preserve">Linear regression: </w:t>
      </w:r>
      <w:r w:rsidR="004F73A7">
        <w:t>I</w:t>
      </w:r>
      <w:r>
        <w:t>t is commonly used to predict relationship between continuous independent variables and predicted variable. This method models data with linear combination of the explanatory/predictor variables (attributes)</w:t>
      </w:r>
      <w:sdt>
        <w:sdtPr>
          <w:id w:val="1661354336"/>
          <w:citation/>
        </w:sdtPr>
        <w:sdtEndPr/>
        <w:sdtContent>
          <w:r>
            <w:fldChar w:fldCharType="begin"/>
          </w:r>
          <w:r>
            <w:rPr>
              <w:lang w:val="en-GB"/>
            </w:rPr>
            <w:instrText xml:space="preserve"> CITATION Sat20 \l 2057 </w:instrText>
          </w:r>
          <w:r>
            <w:fldChar w:fldCharType="separate"/>
          </w:r>
          <w:r w:rsidR="002C2146">
            <w:rPr>
              <w:noProof/>
              <w:lang w:val="en-GB"/>
            </w:rPr>
            <w:t xml:space="preserve"> </w:t>
          </w:r>
          <w:r w:rsidR="002C2146" w:rsidRPr="002C2146">
            <w:rPr>
              <w:noProof/>
              <w:lang w:val="en-GB"/>
            </w:rPr>
            <w:t>(Satyavishnumolakala, 2020)</w:t>
          </w:r>
          <w:r>
            <w:fldChar w:fldCharType="end"/>
          </w:r>
        </w:sdtContent>
      </w:sdt>
      <w:r>
        <w:t>.</w:t>
      </w:r>
    </w:p>
    <w:p w:rsidR="002A74F8" w:rsidRDefault="005F1B93" w:rsidP="00524D40">
      <w:r w:rsidRPr="00C0447C">
        <w:rPr>
          <w:b/>
        </w:rPr>
        <w:t>Lasso regression:</w:t>
      </w:r>
      <w:r>
        <w:t xml:space="preserve"> Like multi and simple linear regression methods Lasso also key to build and select variable</w:t>
      </w:r>
      <w:r w:rsidR="00BE456F">
        <w:t>s</w:t>
      </w:r>
      <w:r>
        <w:t xml:space="preserve"> that can be applied </w:t>
      </w:r>
      <w:r w:rsidR="00BE456F">
        <w:t>to</w:t>
      </w:r>
      <w:r>
        <w:t xml:space="preserve"> different regression</w:t>
      </w:r>
      <w:r w:rsidR="00BE456F">
        <w:t xml:space="preserve"> types</w:t>
      </w:r>
      <w:sdt>
        <w:sdtPr>
          <w:id w:val="1167511302"/>
          <w:citation/>
        </w:sdtPr>
        <w:sdtEndPr/>
        <w:sdtContent>
          <w:r>
            <w:fldChar w:fldCharType="begin"/>
          </w:r>
          <w:r>
            <w:rPr>
              <w:lang w:val="en-GB"/>
            </w:rPr>
            <w:instrText xml:space="preserve">CITATION Pet17 \l 2057 </w:instrText>
          </w:r>
          <w:r>
            <w:fldChar w:fldCharType="separate"/>
          </w:r>
          <w:r w:rsidR="002C2146">
            <w:rPr>
              <w:noProof/>
              <w:lang w:val="en-GB"/>
            </w:rPr>
            <w:t xml:space="preserve"> </w:t>
          </w:r>
          <w:r w:rsidR="002C2146" w:rsidRPr="002C2146">
            <w:rPr>
              <w:noProof/>
              <w:lang w:val="en-GB"/>
            </w:rPr>
            <w:t>(Peter, 2017)</w:t>
          </w:r>
          <w:r>
            <w:fldChar w:fldCharType="end"/>
          </w:r>
        </w:sdtContent>
      </w:sdt>
      <w:r>
        <w:t>.</w:t>
      </w:r>
    </w:p>
    <w:p w:rsidR="005F1B93" w:rsidRDefault="00E57E26" w:rsidP="00524D40">
      <w:r w:rsidRPr="00C0447C">
        <w:rPr>
          <w:b/>
        </w:rPr>
        <w:t>Logistic regression:</w:t>
      </w:r>
      <w:r w:rsidR="00954DDE">
        <w:t xml:space="preserve"> I</w:t>
      </w:r>
      <w:r w:rsidR="00751F21">
        <w:t>t</w:t>
      </w:r>
      <w:r w:rsidR="006D010A">
        <w:t xml:space="preserve"> is</w:t>
      </w:r>
      <w:r w:rsidR="00751F21">
        <w:t xml:space="preserve"> selected </w:t>
      </w:r>
      <w:r w:rsidR="00CB0B15">
        <w:t xml:space="preserve">to predict whether particular weather condition cause high number of cases/death or low number of cases/death. It is good model for labelled data. It </w:t>
      </w:r>
      <w:r w:rsidR="00CB0B15" w:rsidRPr="00CB0B15">
        <w:t>is easier to implement, interpret, and very efficient to train</w:t>
      </w:r>
      <w:sdt>
        <w:sdtPr>
          <w:id w:val="2126570005"/>
          <w:citation/>
        </w:sdtPr>
        <w:sdtEndPr/>
        <w:sdtContent>
          <w:r w:rsidR="00CB0B15">
            <w:fldChar w:fldCharType="begin"/>
          </w:r>
          <w:r w:rsidR="00CB0B15">
            <w:rPr>
              <w:lang w:val="en-GB"/>
            </w:rPr>
            <w:instrText xml:space="preserve"> CITATION Ami20 \l 2057 </w:instrText>
          </w:r>
          <w:r w:rsidR="00CB0B15">
            <w:fldChar w:fldCharType="separate"/>
          </w:r>
          <w:r w:rsidR="002C2146">
            <w:rPr>
              <w:noProof/>
              <w:lang w:val="en-GB"/>
            </w:rPr>
            <w:t xml:space="preserve"> </w:t>
          </w:r>
          <w:r w:rsidR="002C2146" w:rsidRPr="002C2146">
            <w:rPr>
              <w:noProof/>
              <w:lang w:val="en-GB"/>
            </w:rPr>
            <w:t>(Rout, 2020)</w:t>
          </w:r>
          <w:r w:rsidR="00CB0B15">
            <w:fldChar w:fldCharType="end"/>
          </w:r>
        </w:sdtContent>
      </w:sdt>
      <w:r w:rsidR="00CB0B15">
        <w:t>.</w:t>
      </w:r>
    </w:p>
    <w:p w:rsidR="00E57E26" w:rsidRPr="00524D40" w:rsidRDefault="00E57E26" w:rsidP="00524D40">
      <w:r w:rsidRPr="00C0447C">
        <w:rPr>
          <w:b/>
        </w:rPr>
        <w:t>Random Forest</w:t>
      </w:r>
      <w:r w:rsidR="00E744BF" w:rsidRPr="00C0447C">
        <w:rPr>
          <w:b/>
        </w:rPr>
        <w:t>:</w:t>
      </w:r>
      <w:r w:rsidR="00E744BF">
        <w:t xml:space="preserve"> </w:t>
      </w:r>
      <w:r w:rsidR="00B91513">
        <w:t>Random forest generated low correlation decision tree to predict label variable. It is also efficient than decision tree. It can reduce overfitting, bias and overall variance.</w:t>
      </w:r>
    </w:p>
    <w:p w:rsidR="005A5F40" w:rsidRPr="00FB3874" w:rsidRDefault="005A5F40" w:rsidP="00F4349C">
      <w:pPr>
        <w:rPr>
          <w:b/>
        </w:rPr>
      </w:pPr>
      <w:r w:rsidRPr="00FB3874">
        <w:rPr>
          <w:b/>
        </w:rPr>
        <w:t>Tools &amp; techniques:</w:t>
      </w:r>
    </w:p>
    <w:p w:rsidR="00380CE8" w:rsidRPr="00F4349C" w:rsidRDefault="00380CE8" w:rsidP="00F4349C">
      <w:r>
        <w:t xml:space="preserve">Regression and classification techniques </w:t>
      </w:r>
      <w:r w:rsidR="00954DDE">
        <w:t>have</w:t>
      </w:r>
      <w:r>
        <w:t xml:space="preserve"> be</w:t>
      </w:r>
      <w:r w:rsidR="00954DDE">
        <w:t>en</w:t>
      </w:r>
      <w:r>
        <w:t xml:space="preserve"> applied to</w:t>
      </w:r>
      <w:r w:rsidR="00FD419A">
        <w:t xml:space="preserve"> environment dataset to</w:t>
      </w:r>
      <w:r>
        <w:t xml:space="preserve"> make predictive models. Then, socio-economic indicators</w:t>
      </w:r>
      <w:r w:rsidR="00FD419A">
        <w:t xml:space="preserve"> dataset</w:t>
      </w:r>
      <w:r>
        <w:t xml:space="preserve"> </w:t>
      </w:r>
      <w:r w:rsidR="00FD419A">
        <w:t>used to</w:t>
      </w:r>
      <w:r>
        <w:t xml:space="preserve"> </w:t>
      </w:r>
      <w:r w:rsidR="00FD419A">
        <w:t>visualize socio-eco vs covid-19</w:t>
      </w:r>
      <w:r>
        <w:t xml:space="preserve"> </w:t>
      </w:r>
      <w:r w:rsidR="00FD419A">
        <w:t>relationship</w:t>
      </w:r>
      <w:r>
        <w:t xml:space="preserve"> </w:t>
      </w:r>
      <w:r w:rsidR="00FD419A">
        <w:t xml:space="preserve">in order </w:t>
      </w:r>
      <w:r>
        <w:t xml:space="preserve">to extract the insight </w:t>
      </w:r>
      <w:r w:rsidR="002B1798">
        <w:t>of</w:t>
      </w:r>
      <w:r w:rsidR="008C6308">
        <w:t xml:space="preserve"> relationship between different factors and covid-19 spread.</w:t>
      </w:r>
    </w:p>
    <w:p w:rsidR="00982F8C" w:rsidRDefault="00AA132F" w:rsidP="00B00100">
      <w:pPr>
        <w:pStyle w:val="Heading1"/>
        <w:numPr>
          <w:ilvl w:val="0"/>
          <w:numId w:val="4"/>
        </w:numPr>
      </w:pPr>
      <w:bookmarkStart w:id="12" w:name="_Toc80705277"/>
      <w:r>
        <w:lastRenderedPageBreak/>
        <w:t>Implementation</w:t>
      </w:r>
      <w:r w:rsidR="00982F8C">
        <w:t>:</w:t>
      </w:r>
      <w:bookmarkEnd w:id="12"/>
    </w:p>
    <w:p w:rsidR="00DD094F" w:rsidRDefault="00DD094F" w:rsidP="00B00100">
      <w:pPr>
        <w:pStyle w:val="Heading2"/>
        <w:numPr>
          <w:ilvl w:val="1"/>
          <w:numId w:val="4"/>
        </w:numPr>
      </w:pPr>
      <w:bookmarkStart w:id="13" w:name="_Toc80705278"/>
      <w:r>
        <w:t>Dataset:</w:t>
      </w:r>
      <w:bookmarkEnd w:id="13"/>
    </w:p>
    <w:p w:rsidR="00DD094F" w:rsidRDefault="00E50BB4" w:rsidP="00DD094F">
      <w:r>
        <w:t>Following are the few rows of temperature dataset</w:t>
      </w:r>
      <w:r w:rsidR="00DD094F">
        <w:t>.</w:t>
      </w:r>
    </w:p>
    <w:p w:rsidR="008078A7" w:rsidRDefault="008078A7" w:rsidP="00DD094F">
      <w:r>
        <w:rPr>
          <w:noProof/>
        </w:rPr>
        <w:drawing>
          <wp:inline distT="0" distB="0" distL="0" distR="0" wp14:anchorId="74EE92DF" wp14:editId="3C566318">
            <wp:extent cx="5943600" cy="141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10335"/>
                    </a:xfrm>
                    <a:prstGeom prst="rect">
                      <a:avLst/>
                    </a:prstGeom>
                  </pic:spPr>
                </pic:pic>
              </a:graphicData>
            </a:graphic>
          </wp:inline>
        </w:drawing>
      </w:r>
    </w:p>
    <w:p w:rsidR="006B6866" w:rsidRPr="00DD094F" w:rsidRDefault="006B6866" w:rsidP="006B6866">
      <w:pPr>
        <w:jc w:val="center"/>
      </w:pPr>
      <w:r>
        <w:t>Fig 4.1- original dataset</w:t>
      </w:r>
    </w:p>
    <w:p w:rsidR="00982F8C" w:rsidRDefault="00982F8C" w:rsidP="00B00100">
      <w:pPr>
        <w:pStyle w:val="Heading2"/>
        <w:numPr>
          <w:ilvl w:val="1"/>
          <w:numId w:val="4"/>
        </w:numPr>
      </w:pPr>
      <w:bookmarkStart w:id="14" w:name="_Toc80705279"/>
      <w:r w:rsidRPr="00982F8C">
        <w:t>Importing and inspecting the data</w:t>
      </w:r>
      <w:r>
        <w:t>:</w:t>
      </w:r>
      <w:bookmarkEnd w:id="14"/>
    </w:p>
    <w:p w:rsidR="001B0308" w:rsidRDefault="003127E1" w:rsidP="00982F8C">
      <w:r>
        <w:t>D</w:t>
      </w:r>
      <w:r w:rsidR="007F79F4">
        <w:t xml:space="preserve">ataset folder contains excel file for each country which has record of weather, global location coordinate, life expectancy, population records.  </w:t>
      </w:r>
      <w:r w:rsidR="001B0308">
        <w:t>Following are some inside information of dataset.</w:t>
      </w:r>
    </w:p>
    <w:p w:rsidR="001B0308" w:rsidRPr="001B0308" w:rsidRDefault="001B0308" w:rsidP="00982F8C">
      <w:pPr>
        <w:rPr>
          <w:b/>
        </w:rPr>
      </w:pPr>
      <w:r w:rsidRPr="001B0308">
        <w:rPr>
          <w:b/>
        </w:rPr>
        <w:t>Dataset information:</w:t>
      </w:r>
    </w:p>
    <w:p w:rsidR="001B0308" w:rsidRDefault="001B0308" w:rsidP="00982F8C">
      <w:r>
        <w:rPr>
          <w:noProof/>
        </w:rPr>
        <w:drawing>
          <wp:inline distT="0" distB="0" distL="0" distR="0" wp14:anchorId="62322879" wp14:editId="07A65A23">
            <wp:extent cx="3152775" cy="2552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2775" cy="2552700"/>
                    </a:xfrm>
                    <a:prstGeom prst="rect">
                      <a:avLst/>
                    </a:prstGeom>
                  </pic:spPr>
                </pic:pic>
              </a:graphicData>
            </a:graphic>
          </wp:inline>
        </w:drawing>
      </w:r>
    </w:p>
    <w:p w:rsidR="008524DC" w:rsidRDefault="00C807EF" w:rsidP="008524DC">
      <w:pPr>
        <w:jc w:val="center"/>
      </w:pPr>
      <w:r>
        <w:t xml:space="preserve">Fig </w:t>
      </w:r>
      <w:r w:rsidR="008524DC">
        <w:t>4.2- Dataset’s columns data type and count</w:t>
      </w:r>
    </w:p>
    <w:p w:rsidR="001B0308" w:rsidRPr="001B0308" w:rsidRDefault="001B0308" w:rsidP="00982F8C">
      <w:pPr>
        <w:rPr>
          <w:b/>
        </w:rPr>
      </w:pPr>
      <w:r w:rsidRPr="001B0308">
        <w:rPr>
          <w:b/>
        </w:rPr>
        <w:t>Dataset description</w:t>
      </w:r>
      <w:r>
        <w:rPr>
          <w:b/>
        </w:rPr>
        <w:t>:</w:t>
      </w:r>
    </w:p>
    <w:p w:rsidR="001B0308" w:rsidRDefault="001B0308" w:rsidP="00982F8C">
      <w:r>
        <w:rPr>
          <w:noProof/>
        </w:rPr>
        <w:lastRenderedPageBreak/>
        <w:drawing>
          <wp:inline distT="0" distB="0" distL="0" distR="0" wp14:anchorId="556A765A" wp14:editId="122526AF">
            <wp:extent cx="585787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7875" cy="3086100"/>
                    </a:xfrm>
                    <a:prstGeom prst="rect">
                      <a:avLst/>
                    </a:prstGeom>
                  </pic:spPr>
                </pic:pic>
              </a:graphicData>
            </a:graphic>
          </wp:inline>
        </w:drawing>
      </w:r>
    </w:p>
    <w:p w:rsidR="00C807EF" w:rsidRDefault="00C807EF" w:rsidP="00C807EF">
      <w:pPr>
        <w:jc w:val="center"/>
      </w:pPr>
      <w:r>
        <w:t>Fig 4.3- Dataset’s columns description</w:t>
      </w:r>
    </w:p>
    <w:p w:rsidR="00F271D8" w:rsidRDefault="00F271D8" w:rsidP="00982F8C">
      <w:pPr>
        <w:rPr>
          <w:b/>
        </w:rPr>
      </w:pPr>
      <w:r w:rsidRPr="00F271D8">
        <w:rPr>
          <w:b/>
        </w:rPr>
        <w:t>N/A and empty value check:</w:t>
      </w:r>
    </w:p>
    <w:p w:rsidR="00F271D8" w:rsidRPr="00F271D8" w:rsidRDefault="00C807EF" w:rsidP="00982F8C">
      <w:r>
        <w:t>A</w:t>
      </w:r>
      <w:r w:rsidR="00F271D8">
        <w:t xml:space="preserve">s you can see from </w:t>
      </w:r>
      <w:r>
        <w:t>fig 4.4</w:t>
      </w:r>
      <w:r w:rsidR="00F271D8">
        <w:t xml:space="preserve"> null value</w:t>
      </w:r>
      <w:r w:rsidR="002B25DC">
        <w:t>s</w:t>
      </w:r>
      <w:r w:rsidR="00F271D8">
        <w:t xml:space="preserve"> in only one column and no NA value found in dataset. Therefore, dataset doesn’t required cleaning,</w:t>
      </w:r>
    </w:p>
    <w:p w:rsidR="00F271D8" w:rsidRPr="00F271D8" w:rsidRDefault="00F271D8" w:rsidP="00982F8C">
      <w:pPr>
        <w:rPr>
          <w:b/>
        </w:rPr>
      </w:pPr>
      <w:r>
        <w:rPr>
          <w:b/>
        </w:rPr>
        <w:t>Null row count</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Date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State               11663</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Country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Cumulative_cases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Cumulative_death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Daily_cases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Daily_death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Latitude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Longitude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Temperature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Wind_speed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Precipitation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Fog_Presence            0</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dtype: int64</w:t>
      </w:r>
    </w:p>
    <w:p w:rsidR="00F271D8" w:rsidRPr="00F271D8" w:rsidRDefault="00F271D8" w:rsidP="00F271D8">
      <w:pPr>
        <w:shd w:val="clear" w:color="auto" w:fill="FFFFFF"/>
        <w:spacing w:after="0" w:line="291" w:lineRule="atLeast"/>
        <w:jc w:val="right"/>
        <w:rPr>
          <w:rFonts w:ascii="Courier New" w:eastAsia="Times New Roman" w:hAnsi="Courier New" w:cs="Courier New"/>
          <w:color w:val="D84315"/>
          <w:sz w:val="21"/>
          <w:szCs w:val="21"/>
        </w:rPr>
      </w:pPr>
      <w:r w:rsidRPr="00F271D8">
        <w:rPr>
          <w:rFonts w:ascii="Courier New" w:eastAsia="Times New Roman" w:hAnsi="Courier New" w:cs="Courier New"/>
          <w:color w:val="D84315"/>
          <w:sz w:val="21"/>
          <w:szCs w:val="21"/>
        </w:rPr>
        <w:t>Out[15]:</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rPr>
      </w:pPr>
      <w:r w:rsidRPr="00F271D8">
        <w:rPr>
          <w:rFonts w:eastAsia="Times New Roman" w:cstheme="minorHAnsi"/>
          <w:b/>
          <w:color w:val="000000"/>
        </w:rPr>
        <w:t>N/A value</w:t>
      </w:r>
      <w:r>
        <w:rPr>
          <w:rFonts w:eastAsia="Times New Roman" w:cstheme="minorHAnsi"/>
          <w:b/>
          <w:color w:val="000000"/>
        </w:rPr>
        <w:t xml:space="preserve"> count</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Date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State                True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lastRenderedPageBreak/>
        <w:t>Country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Cumulative_cases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Cumulative_death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Daily_cases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Daily_death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Latitude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Longitude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Temperature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Wind_speed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Precipitation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Fog_Presence        False</w:t>
      </w:r>
    </w:p>
    <w:p w:rsidR="00F271D8" w:rsidRPr="00F271D8" w:rsidRDefault="00F271D8" w:rsidP="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271D8">
        <w:rPr>
          <w:rFonts w:ascii="Courier New" w:eastAsia="Times New Roman" w:hAnsi="Courier New" w:cs="Courier New"/>
          <w:color w:val="000000"/>
          <w:sz w:val="20"/>
          <w:szCs w:val="20"/>
        </w:rPr>
        <w:t>dtype: bool</w:t>
      </w:r>
    </w:p>
    <w:p w:rsidR="00F271D8" w:rsidRDefault="00DC2FD8" w:rsidP="00C807EF">
      <w:pPr>
        <w:jc w:val="center"/>
      </w:pPr>
      <w:r>
        <w:t>Fig 4.4</w:t>
      </w:r>
      <w:r w:rsidR="00C807EF">
        <w:t>- Null value column(s)</w:t>
      </w:r>
    </w:p>
    <w:p w:rsidR="00982F8C" w:rsidRDefault="00982F8C" w:rsidP="00B00100">
      <w:pPr>
        <w:pStyle w:val="Heading2"/>
        <w:numPr>
          <w:ilvl w:val="1"/>
          <w:numId w:val="4"/>
        </w:numPr>
      </w:pPr>
      <w:bookmarkStart w:id="15" w:name="_Toc80705280"/>
      <w:r>
        <w:t>Data preparation:</w:t>
      </w:r>
      <w:bookmarkEnd w:id="15"/>
      <w:r>
        <w:t xml:space="preserve"> </w:t>
      </w:r>
    </w:p>
    <w:p w:rsidR="00982F8C" w:rsidRDefault="00515296" w:rsidP="00982F8C">
      <w:r>
        <w:t>Data in dataset need to be cleaned and prepare for modelling. Different scaling and transformation technique will be applied to prepare data for predictive modelling.</w:t>
      </w:r>
      <w:r w:rsidR="00640EC2">
        <w:t xml:space="preserve"> “State” column from dataset is dropped because it is not continuous variable and may not be playing part in daily cases and deaths of covid19. We are keeping country and date columns only for visualization and modelling</w:t>
      </w:r>
      <w:r w:rsidR="00DE5645">
        <w:t xml:space="preserve"> purpose</w:t>
      </w:r>
      <w:r w:rsidR="00640EC2">
        <w:t>.</w:t>
      </w:r>
    </w:p>
    <w:p w:rsidR="00DE5645" w:rsidRDefault="00DE5645" w:rsidP="00982F8C">
      <w:r>
        <w:t>Dataset also contains “</w:t>
      </w:r>
      <w:r w:rsidRPr="00DE5645">
        <w:t>Cumulative_cases</w:t>
      </w:r>
      <w:r>
        <w:t>” and “</w:t>
      </w:r>
      <w:r w:rsidRPr="00DE5645">
        <w:t>Cumulative_death</w:t>
      </w:r>
      <w:r>
        <w:t>” columns which are also drop from dataframe because they are not required for modelling according to objectives.</w:t>
      </w:r>
    </w:p>
    <w:p w:rsidR="00982F8C" w:rsidRDefault="00982F8C" w:rsidP="00B00100">
      <w:pPr>
        <w:pStyle w:val="Heading3"/>
        <w:numPr>
          <w:ilvl w:val="2"/>
          <w:numId w:val="4"/>
        </w:numPr>
      </w:pPr>
      <w:bookmarkStart w:id="16" w:name="_Toc80705281"/>
      <w:r>
        <w:t>Conversation &amp; filtering:</w:t>
      </w:r>
      <w:bookmarkEnd w:id="16"/>
    </w:p>
    <w:p w:rsidR="0067031A" w:rsidRDefault="0067031A" w:rsidP="0067031A">
      <w:r>
        <w:t xml:space="preserve">First, rows which have daily cases value zero are filtered out from the dataset. The reason of filtration of zero daily cases is to avoid overfitting and under fitting </w:t>
      </w:r>
      <w:r w:rsidR="009B6B6E">
        <w:t xml:space="preserve">of models. </w:t>
      </w:r>
    </w:p>
    <w:p w:rsidR="009B6B6E" w:rsidRPr="0067031A" w:rsidRDefault="009B6B6E" w:rsidP="0067031A">
      <w:r>
        <w:t xml:space="preserve">After filtering rows that contains zeros in daily cases column then conversion is applied on date column. Date of each row has been converted to weekdays. </w:t>
      </w:r>
      <w:r w:rsidR="00630171">
        <w:t>This will help in group of cases by weekdays. It helps us to understanding on which most of the cases covid-19 and death have been reported.</w:t>
      </w:r>
      <w:r>
        <w:t xml:space="preserve"> </w:t>
      </w:r>
    </w:p>
    <w:p w:rsidR="00982F8C" w:rsidRDefault="001B0308" w:rsidP="00982F8C">
      <w:r>
        <w:t xml:space="preserve">Following are the number of each </w:t>
      </w:r>
      <w:r w:rsidR="005E05C7">
        <w:t>weekday’s</w:t>
      </w:r>
      <w:r>
        <w:t xml:space="preserve"> daily cases and daily death records.</w:t>
      </w:r>
    </w:p>
    <w:p w:rsidR="001B0308" w:rsidRDefault="001B0308" w:rsidP="00982F8C">
      <w:r>
        <w:rPr>
          <w:noProof/>
        </w:rPr>
        <w:drawing>
          <wp:inline distT="0" distB="0" distL="0" distR="0" wp14:anchorId="10E74118" wp14:editId="594486F1">
            <wp:extent cx="30099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09900" cy="1362075"/>
                    </a:xfrm>
                    <a:prstGeom prst="rect">
                      <a:avLst/>
                    </a:prstGeom>
                  </pic:spPr>
                </pic:pic>
              </a:graphicData>
            </a:graphic>
          </wp:inline>
        </w:drawing>
      </w:r>
    </w:p>
    <w:p w:rsidR="00C807EF" w:rsidRDefault="00C807EF" w:rsidP="00C807EF">
      <w:pPr>
        <w:jc w:val="center"/>
      </w:pPr>
      <w:r>
        <w:t>Fi</w:t>
      </w:r>
      <w:r w:rsidR="00DC2FD8">
        <w:t>g 4.5</w:t>
      </w:r>
      <w:r>
        <w:t>- Number of Covid-19 cases and death each weekday. Dates converted into weekdays</w:t>
      </w:r>
    </w:p>
    <w:p w:rsidR="00E50BB4" w:rsidRDefault="00E50BB4" w:rsidP="00B00100">
      <w:pPr>
        <w:pStyle w:val="Heading3"/>
        <w:numPr>
          <w:ilvl w:val="2"/>
          <w:numId w:val="4"/>
        </w:numPr>
      </w:pPr>
      <w:bookmarkStart w:id="17" w:name="_Toc80705282"/>
      <w:r w:rsidRPr="00982F8C">
        <w:t>Data Visualization</w:t>
      </w:r>
      <w:r>
        <w:t>:</w:t>
      </w:r>
      <w:bookmarkEnd w:id="17"/>
    </w:p>
    <w:p w:rsidR="00506021" w:rsidRDefault="00506021" w:rsidP="00506021"/>
    <w:p w:rsidR="00747481" w:rsidRDefault="00747481" w:rsidP="00506021"/>
    <w:p w:rsidR="00747481" w:rsidRPr="00F86B21" w:rsidRDefault="00747481" w:rsidP="00747481">
      <w:pPr>
        <w:rPr>
          <w:b/>
          <w:u w:val="single"/>
        </w:rPr>
      </w:pPr>
      <w:r w:rsidRPr="00F86B21">
        <w:rPr>
          <w:b/>
          <w:u w:val="single"/>
        </w:rPr>
        <w:t>Weekdays vs cases:</w:t>
      </w:r>
    </w:p>
    <w:p w:rsidR="00747481" w:rsidRDefault="00E77327" w:rsidP="00747481">
      <w:r>
        <w:t>Fig. 4.6</w:t>
      </w:r>
      <w:r w:rsidR="00747481">
        <w:t xml:space="preserve"> graph show</w:t>
      </w:r>
      <w:r>
        <w:t>s</w:t>
      </w:r>
      <w:r w:rsidR="00747481">
        <w:t xml:space="preserve"> how many COVID-19 cases reported on each day of week</w:t>
      </w:r>
      <w:r>
        <w:t xml:space="preserve"> during 3 months</w:t>
      </w:r>
      <w:r w:rsidR="00747481">
        <w:t xml:space="preserve">. In data preparation, dates </w:t>
      </w:r>
      <w:r>
        <w:t>are</w:t>
      </w:r>
      <w:r w:rsidR="00747481">
        <w:t xml:space="preserve"> converted to days then numbers of cases were count</w:t>
      </w:r>
      <w:r>
        <w:t>ed</w:t>
      </w:r>
      <w:r w:rsidR="00747481">
        <w:t xml:space="preserve"> </w:t>
      </w:r>
      <w:r>
        <w:t>of</w:t>
      </w:r>
      <w:r w:rsidR="00747481">
        <w:t xml:space="preserve"> each day of week to </w:t>
      </w:r>
      <w:r>
        <w:t>visualize</w:t>
      </w:r>
      <w:r w:rsidR="00747481">
        <w:t xml:space="preserve"> graph.</w:t>
      </w:r>
    </w:p>
    <w:p w:rsidR="00747481" w:rsidRDefault="00747481" w:rsidP="00747481">
      <w:pPr>
        <w:keepNext/>
      </w:pPr>
      <w:r>
        <w:rPr>
          <w:noProof/>
        </w:rPr>
        <w:drawing>
          <wp:inline distT="0" distB="0" distL="0" distR="0" wp14:anchorId="5A4D1512" wp14:editId="5A2E43C8">
            <wp:extent cx="4992237" cy="39506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 by weekdays"/>
                    <pic:cNvPicPr/>
                  </pic:nvPicPr>
                  <pic:blipFill>
                    <a:blip r:embed="rId18">
                      <a:extLst>
                        <a:ext uri="{28A0092B-C50C-407E-A947-70E740481C1C}">
                          <a14:useLocalDpi xmlns:a14="http://schemas.microsoft.com/office/drawing/2010/main" val="0"/>
                        </a:ext>
                      </a:extLst>
                    </a:blip>
                    <a:stretch>
                      <a:fillRect/>
                    </a:stretch>
                  </pic:blipFill>
                  <pic:spPr>
                    <a:xfrm>
                      <a:off x="0" y="0"/>
                      <a:ext cx="4992237" cy="3950600"/>
                    </a:xfrm>
                    <a:prstGeom prst="rect">
                      <a:avLst/>
                    </a:prstGeom>
                  </pic:spPr>
                </pic:pic>
              </a:graphicData>
            </a:graphic>
          </wp:inline>
        </w:drawing>
      </w:r>
    </w:p>
    <w:p w:rsidR="00E50BB4" w:rsidRDefault="00747481" w:rsidP="00E77327">
      <w:pPr>
        <w:jc w:val="center"/>
      </w:pPr>
      <w:r>
        <w:t>Figure 4.6 weekdays vs total covid cases</w:t>
      </w:r>
    </w:p>
    <w:p w:rsidR="00BB5631" w:rsidRDefault="00BB5631" w:rsidP="00E50BB4">
      <w:r>
        <w:t>It is clear from graph that numbers of cases reported are very high on Monday. The justification for this could be people meet during working day and socialize during working day and as we know it usually takes 4-5 days to covid symptoms appear. Authorities need to focus on those days when covid-19 cases get spiked.</w:t>
      </w:r>
    </w:p>
    <w:p w:rsidR="00E50BB4" w:rsidRDefault="00E50BB4" w:rsidP="00E50BB4">
      <w:r>
        <w:rPr>
          <w:noProof/>
        </w:rPr>
        <w:lastRenderedPageBreak/>
        <w:drawing>
          <wp:inline distT="0" distB="0" distL="0" distR="0" wp14:anchorId="3F4240DE" wp14:editId="6BBF6D2C">
            <wp:extent cx="3810000" cy="318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s count"/>
                    <pic:cNvPicPr/>
                  </pic:nvPicPr>
                  <pic:blipFill>
                    <a:blip r:embed="rId19">
                      <a:extLst>
                        <a:ext uri="{28A0092B-C50C-407E-A947-70E740481C1C}">
                          <a14:useLocalDpi xmlns:a14="http://schemas.microsoft.com/office/drawing/2010/main" val="0"/>
                        </a:ext>
                      </a:extLst>
                    </a:blip>
                    <a:stretch>
                      <a:fillRect/>
                    </a:stretch>
                  </pic:blipFill>
                  <pic:spPr>
                    <a:xfrm>
                      <a:off x="0" y="0"/>
                      <a:ext cx="3813915" cy="3183347"/>
                    </a:xfrm>
                    <a:prstGeom prst="rect">
                      <a:avLst/>
                    </a:prstGeom>
                  </pic:spPr>
                </pic:pic>
              </a:graphicData>
            </a:graphic>
          </wp:inline>
        </w:drawing>
      </w:r>
    </w:p>
    <w:p w:rsidR="00AA4FE1" w:rsidRDefault="00DC2FD8" w:rsidP="00AA4FE1">
      <w:pPr>
        <w:jc w:val="center"/>
      </w:pPr>
      <w:r>
        <w:t>Fig 4.</w:t>
      </w:r>
      <w:r w:rsidR="00BB5631">
        <w:t>7</w:t>
      </w:r>
      <w:r w:rsidR="00AA4FE1">
        <w:t>- Bar chart to show distribution of cases among each weekday.</w:t>
      </w:r>
    </w:p>
    <w:p w:rsidR="00E50BB4" w:rsidRDefault="00AA4FE1" w:rsidP="00E50BB4">
      <w:r>
        <w:t>Fig4.</w:t>
      </w:r>
      <w:r w:rsidR="00E77327">
        <w:t>7</w:t>
      </w:r>
      <w:r w:rsidR="00E50BB4">
        <w:t xml:space="preserve"> graph shows that number of records/rows is almost equally distributed among each </w:t>
      </w:r>
      <w:r>
        <w:t>weekday</w:t>
      </w:r>
      <w:r w:rsidR="00E50BB4">
        <w:t xml:space="preserve"> i.e. total record in dataset for Monday is similar to total number of record of Tuesday.</w:t>
      </w:r>
    </w:p>
    <w:p w:rsidR="00E50BB4" w:rsidRPr="00FC5B77" w:rsidRDefault="00E50BB4" w:rsidP="00E50BB4">
      <w:pPr>
        <w:rPr>
          <w:b/>
        </w:rPr>
      </w:pPr>
      <w:r w:rsidRPr="00FC5B77">
        <w:rPr>
          <w:b/>
        </w:rPr>
        <w:t>Scattered plot:</w:t>
      </w:r>
    </w:p>
    <w:p w:rsidR="00E50BB4" w:rsidRDefault="00CF22A7" w:rsidP="00E50BB4">
      <w:r>
        <w:t>Fig 4.</w:t>
      </w:r>
      <w:r w:rsidR="00E77327">
        <w:t>8</w:t>
      </w:r>
      <w:r w:rsidR="00E50BB4">
        <w:t xml:space="preserve"> is the scatter plot of all continuous variables. The plot shows the correlations between each variable with rest of the other continuous variables. Scattered plot shows that variables are not normally distributed. </w:t>
      </w:r>
    </w:p>
    <w:p w:rsidR="00E50BB4" w:rsidRDefault="00E50BB4" w:rsidP="00E50BB4">
      <w:r>
        <w:rPr>
          <w:noProof/>
        </w:rPr>
        <w:lastRenderedPageBreak/>
        <w:drawing>
          <wp:inline distT="0" distB="0" distL="0" distR="0" wp14:anchorId="29CC19BC" wp14:editId="160418BE">
            <wp:extent cx="5943600" cy="5848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
                    <pic:cNvPicPr/>
                  </pic:nvPicPr>
                  <pic:blipFill>
                    <a:blip r:embed="rId20">
                      <a:extLst>
                        <a:ext uri="{28A0092B-C50C-407E-A947-70E740481C1C}">
                          <a14:useLocalDpi xmlns:a14="http://schemas.microsoft.com/office/drawing/2010/main" val="0"/>
                        </a:ext>
                      </a:extLst>
                    </a:blip>
                    <a:stretch>
                      <a:fillRect/>
                    </a:stretch>
                  </pic:blipFill>
                  <pic:spPr>
                    <a:xfrm>
                      <a:off x="0" y="0"/>
                      <a:ext cx="5943600" cy="5848985"/>
                    </a:xfrm>
                    <a:prstGeom prst="rect">
                      <a:avLst/>
                    </a:prstGeom>
                  </pic:spPr>
                </pic:pic>
              </a:graphicData>
            </a:graphic>
          </wp:inline>
        </w:drawing>
      </w:r>
    </w:p>
    <w:p w:rsidR="00CF22A7" w:rsidRDefault="001D5B56" w:rsidP="00CF22A7">
      <w:pPr>
        <w:jc w:val="center"/>
      </w:pPr>
      <w:r>
        <w:t>Fig 4.</w:t>
      </w:r>
      <w:r w:rsidR="00BB5631">
        <w:t>8</w:t>
      </w:r>
      <w:r w:rsidR="00CF22A7">
        <w:t xml:space="preserve">- scatter </w:t>
      </w:r>
      <w:r w:rsidR="00E77327">
        <w:t>plot (</w:t>
      </w:r>
      <w:r w:rsidR="00CF22A7">
        <w:t>correlation fig) of weather’s factors</w:t>
      </w:r>
    </w:p>
    <w:p w:rsidR="00C700B1" w:rsidRDefault="009D4F10" w:rsidP="00B00100">
      <w:pPr>
        <w:pStyle w:val="Heading3"/>
        <w:numPr>
          <w:ilvl w:val="2"/>
          <w:numId w:val="4"/>
        </w:numPr>
      </w:pPr>
      <w:bookmarkStart w:id="18" w:name="_Toc80705283"/>
      <w:r>
        <w:t>Removing outliers</w:t>
      </w:r>
      <w:bookmarkEnd w:id="18"/>
    </w:p>
    <w:p w:rsidR="00C700B1" w:rsidRDefault="00C700B1" w:rsidP="00E50BB4">
      <w:r>
        <w:t xml:space="preserve">As you can see in </w:t>
      </w:r>
      <w:r w:rsidR="000B53DE">
        <w:t>fig-4.</w:t>
      </w:r>
      <w:r w:rsidR="00E77327">
        <w:t>8</w:t>
      </w:r>
      <w:r w:rsidR="000B53DE">
        <w:t xml:space="preserve"> </w:t>
      </w:r>
      <w:r>
        <w:t xml:space="preserve">that there are many outliers in the dataset. </w:t>
      </w:r>
      <w:r w:rsidR="00E77327">
        <w:t>Fig-4.9</w:t>
      </w:r>
      <w:r>
        <w:t xml:space="preserve"> is the scatter plot after removing few outliers from dataset.</w:t>
      </w:r>
    </w:p>
    <w:p w:rsidR="009D4F10" w:rsidRDefault="009D4F10" w:rsidP="00E50BB4">
      <w:pPr>
        <w:rPr>
          <w:b/>
        </w:rPr>
      </w:pPr>
      <w:r>
        <w:rPr>
          <w:b/>
        </w:rPr>
        <w:lastRenderedPageBreak/>
        <w:t xml:space="preserve"> </w:t>
      </w:r>
      <w:r w:rsidR="00C700B1">
        <w:rPr>
          <w:b/>
          <w:noProof/>
        </w:rPr>
        <w:drawing>
          <wp:inline distT="0" distB="0" distL="0" distR="0">
            <wp:extent cx="5943600" cy="58912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outliers"/>
                    <pic:cNvPicPr/>
                  </pic:nvPicPr>
                  <pic:blipFill>
                    <a:blip r:embed="rId21">
                      <a:extLst>
                        <a:ext uri="{28A0092B-C50C-407E-A947-70E740481C1C}">
                          <a14:useLocalDpi xmlns:a14="http://schemas.microsoft.com/office/drawing/2010/main" val="0"/>
                        </a:ext>
                      </a:extLst>
                    </a:blip>
                    <a:stretch>
                      <a:fillRect/>
                    </a:stretch>
                  </pic:blipFill>
                  <pic:spPr>
                    <a:xfrm>
                      <a:off x="0" y="0"/>
                      <a:ext cx="5943600" cy="5891279"/>
                    </a:xfrm>
                    <a:prstGeom prst="rect">
                      <a:avLst/>
                    </a:prstGeom>
                  </pic:spPr>
                </pic:pic>
              </a:graphicData>
            </a:graphic>
          </wp:inline>
        </w:drawing>
      </w:r>
    </w:p>
    <w:p w:rsidR="000B53DE" w:rsidRPr="000B53DE" w:rsidRDefault="001D5B56" w:rsidP="000B53DE">
      <w:pPr>
        <w:jc w:val="center"/>
      </w:pPr>
      <w:r>
        <w:t>Fig 4.</w:t>
      </w:r>
      <w:r w:rsidR="00BB5631">
        <w:t>9</w:t>
      </w:r>
      <w:r w:rsidR="000B53DE" w:rsidRPr="000B53DE">
        <w:t>- scatter plot after removing outliers</w:t>
      </w:r>
    </w:p>
    <w:p w:rsidR="00D43507" w:rsidRPr="0016637E" w:rsidRDefault="00D43507" w:rsidP="00E50BB4">
      <w:pPr>
        <w:rPr>
          <w:b/>
        </w:rPr>
      </w:pPr>
      <w:r w:rsidRPr="0016637E">
        <w:rPr>
          <w:b/>
        </w:rPr>
        <w:t>Scattered plot with transformed data:</w:t>
      </w:r>
    </w:p>
    <w:p w:rsidR="00D43507" w:rsidRDefault="00D43507" w:rsidP="00E50BB4">
      <w:r>
        <w:t>Log transformation is applied to make data normally distributed. Transformed data then used to generate scattered plot to evaluate whether variables are normally distributed or not.</w:t>
      </w:r>
    </w:p>
    <w:p w:rsidR="00D43507" w:rsidRDefault="00D43507" w:rsidP="00E50BB4">
      <w:r>
        <w:rPr>
          <w:noProof/>
        </w:rPr>
        <w:lastRenderedPageBreak/>
        <w:drawing>
          <wp:inline distT="0" distB="0" distL="0" distR="0">
            <wp:extent cx="5895735" cy="5848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 - transformated"/>
                    <pic:cNvPicPr/>
                  </pic:nvPicPr>
                  <pic:blipFill>
                    <a:blip r:embed="rId22">
                      <a:extLst>
                        <a:ext uri="{28A0092B-C50C-407E-A947-70E740481C1C}">
                          <a14:useLocalDpi xmlns:a14="http://schemas.microsoft.com/office/drawing/2010/main" val="0"/>
                        </a:ext>
                      </a:extLst>
                    </a:blip>
                    <a:stretch>
                      <a:fillRect/>
                    </a:stretch>
                  </pic:blipFill>
                  <pic:spPr>
                    <a:xfrm>
                      <a:off x="0" y="0"/>
                      <a:ext cx="5895735" cy="5848985"/>
                    </a:xfrm>
                    <a:prstGeom prst="rect">
                      <a:avLst/>
                    </a:prstGeom>
                  </pic:spPr>
                </pic:pic>
              </a:graphicData>
            </a:graphic>
          </wp:inline>
        </w:drawing>
      </w:r>
    </w:p>
    <w:p w:rsidR="00AD2FDB" w:rsidRDefault="00DC2FD8" w:rsidP="00AD2FDB">
      <w:pPr>
        <w:jc w:val="center"/>
      </w:pPr>
      <w:r>
        <w:t>Fig 4.</w:t>
      </w:r>
      <w:r w:rsidR="00BB5631">
        <w:t>10</w:t>
      </w:r>
      <w:r w:rsidR="00AD2FDB">
        <w:t>- scatter plot after log transformation</w:t>
      </w:r>
    </w:p>
    <w:p w:rsidR="00D43507" w:rsidRPr="00E77327" w:rsidRDefault="00441A8A" w:rsidP="00E50BB4">
      <w:pPr>
        <w:rPr>
          <w:rFonts w:cstheme="minorHAnsi"/>
          <w:i/>
        </w:rPr>
      </w:pPr>
      <w:r w:rsidRPr="00E77327">
        <w:rPr>
          <w:rFonts w:cstheme="minorHAnsi"/>
          <w:i/>
        </w:rPr>
        <w:t xml:space="preserve">Note: </w:t>
      </w:r>
      <w:r w:rsidR="00D43507" w:rsidRPr="00E77327">
        <w:rPr>
          <w:rFonts w:cstheme="minorHAnsi"/>
          <w:i/>
        </w:rPr>
        <w:t>As you can see after applying log transform data become normally distrusted slightly but it hasn’t improved too much.</w:t>
      </w:r>
    </w:p>
    <w:p w:rsidR="00E50BB4" w:rsidRPr="001B0308" w:rsidRDefault="00E50BB4" w:rsidP="00E50BB4">
      <w:pPr>
        <w:rPr>
          <w:b/>
        </w:rPr>
      </w:pPr>
      <w:r w:rsidRPr="001B0308">
        <w:rPr>
          <w:b/>
        </w:rPr>
        <w:t>Heatmap:</w:t>
      </w:r>
    </w:p>
    <w:p w:rsidR="00E50BB4" w:rsidRDefault="00E50BB4" w:rsidP="00E50BB4">
      <w:pPr>
        <w:rPr>
          <w:noProof/>
        </w:rPr>
      </w:pPr>
      <w:r>
        <w:t>The next figure is the headmap of all continuous variables except “Daily_death” variable. The heatmap is generated to visualize the correlation between daily covid-19 cases with other weather continuous variables.</w:t>
      </w:r>
      <w:r>
        <w:rPr>
          <w:noProof/>
        </w:rPr>
        <w:t xml:space="preserve"> </w:t>
      </w:r>
    </w:p>
    <w:p w:rsidR="00E50BB4" w:rsidRPr="001B0308" w:rsidRDefault="00E50BB4" w:rsidP="00E50BB4">
      <w:pPr>
        <w:rPr>
          <w:b/>
          <w:noProof/>
        </w:rPr>
      </w:pPr>
      <w:r w:rsidRPr="001B0308">
        <w:rPr>
          <w:b/>
          <w:noProof/>
        </w:rPr>
        <w:t>Deaily cases heatmap:</w:t>
      </w:r>
    </w:p>
    <w:p w:rsidR="00E50BB4" w:rsidRDefault="00E50BB4" w:rsidP="00E50BB4">
      <w:pPr>
        <w:rPr>
          <w:noProof/>
        </w:rPr>
      </w:pPr>
      <w:r>
        <w:rPr>
          <w:noProof/>
        </w:rPr>
        <w:lastRenderedPageBreak/>
        <w:t>The figure</w:t>
      </w:r>
      <w:r w:rsidR="00236A6A">
        <w:rPr>
          <w:noProof/>
        </w:rPr>
        <w:t xml:space="preserve"> 4.1</w:t>
      </w:r>
      <w:r w:rsidR="007D340E">
        <w:rPr>
          <w:noProof/>
        </w:rPr>
        <w:t>1</w:t>
      </w:r>
      <w:r w:rsidR="00236A6A">
        <w:rPr>
          <w:noProof/>
        </w:rPr>
        <w:t xml:space="preserve"> show</w:t>
      </w:r>
      <w:r>
        <w:rPr>
          <w:noProof/>
        </w:rPr>
        <w:t xml:space="preserve"> heat map</w:t>
      </w:r>
      <w:r w:rsidR="00236A6A">
        <w:rPr>
          <w:noProof/>
        </w:rPr>
        <w:t>s</w:t>
      </w:r>
      <w:r>
        <w:rPr>
          <w:noProof/>
        </w:rPr>
        <w:t xml:space="preserve"> </w:t>
      </w:r>
      <w:r w:rsidR="00236A6A">
        <w:rPr>
          <w:noProof/>
        </w:rPr>
        <w:t xml:space="preserve">which indicate </w:t>
      </w:r>
      <w:r>
        <w:rPr>
          <w:noProof/>
        </w:rPr>
        <w:t xml:space="preserve">that </w:t>
      </w:r>
      <w:r w:rsidR="007D340E">
        <w:rPr>
          <w:noProof/>
        </w:rPr>
        <w:t>“</w:t>
      </w:r>
      <w:r>
        <w:rPr>
          <w:noProof/>
        </w:rPr>
        <w:t>latitude</w:t>
      </w:r>
      <w:r w:rsidR="007D340E">
        <w:rPr>
          <w:noProof/>
        </w:rPr>
        <w:t>”</w:t>
      </w:r>
      <w:r>
        <w:rPr>
          <w:noProof/>
        </w:rPr>
        <w:t xml:space="preserve"> is most directly correlated variable with daily cases. Whereas </w:t>
      </w:r>
      <w:r w:rsidR="007D340E">
        <w:rPr>
          <w:noProof/>
        </w:rPr>
        <w:t>“</w:t>
      </w:r>
      <w:r>
        <w:rPr>
          <w:noProof/>
        </w:rPr>
        <w:t>temparature</w:t>
      </w:r>
      <w:r w:rsidR="007D340E">
        <w:rPr>
          <w:noProof/>
        </w:rPr>
        <w:t>”</w:t>
      </w:r>
      <w:r>
        <w:rPr>
          <w:noProof/>
        </w:rPr>
        <w:t xml:space="preserve"> is most negative correlated variable with the daily cases.</w:t>
      </w:r>
    </w:p>
    <w:p w:rsidR="00E50BB4" w:rsidRDefault="00E50BB4" w:rsidP="00E50BB4">
      <w:r>
        <w:rPr>
          <w:noProof/>
        </w:rPr>
        <w:drawing>
          <wp:inline distT="0" distB="0" distL="0" distR="0" wp14:anchorId="3635E387" wp14:editId="4C6675DA">
            <wp:extent cx="5934075" cy="647296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ases"/>
                    <pic:cNvPicPr/>
                  </pic:nvPicPr>
                  <pic:blipFill>
                    <a:blip r:embed="rId23">
                      <a:extLst>
                        <a:ext uri="{28A0092B-C50C-407E-A947-70E740481C1C}">
                          <a14:useLocalDpi xmlns:a14="http://schemas.microsoft.com/office/drawing/2010/main" val="0"/>
                        </a:ext>
                      </a:extLst>
                    </a:blip>
                    <a:stretch>
                      <a:fillRect/>
                    </a:stretch>
                  </pic:blipFill>
                  <pic:spPr>
                    <a:xfrm>
                      <a:off x="0" y="0"/>
                      <a:ext cx="5938650" cy="6477952"/>
                    </a:xfrm>
                    <a:prstGeom prst="rect">
                      <a:avLst/>
                    </a:prstGeom>
                  </pic:spPr>
                </pic:pic>
              </a:graphicData>
            </a:graphic>
          </wp:inline>
        </w:drawing>
      </w:r>
    </w:p>
    <w:p w:rsidR="00236A6A" w:rsidRDefault="001D5B56" w:rsidP="00236A6A">
      <w:pPr>
        <w:jc w:val="center"/>
      </w:pPr>
      <w:r>
        <w:t>Fig 4.1</w:t>
      </w:r>
      <w:r w:rsidR="00BB5631">
        <w:t>1</w:t>
      </w:r>
      <w:r w:rsidR="00236A6A">
        <w:t>- Heat map of number of</w:t>
      </w:r>
      <w:r w:rsidR="0007157D">
        <w:t xml:space="preserve"> daily</w:t>
      </w:r>
      <w:r w:rsidR="00236A6A">
        <w:t xml:space="preserve"> cases and weather features</w:t>
      </w:r>
    </w:p>
    <w:p w:rsidR="00E50BB4" w:rsidRPr="001B0308" w:rsidRDefault="00E50BB4" w:rsidP="00E50BB4">
      <w:pPr>
        <w:rPr>
          <w:b/>
        </w:rPr>
      </w:pPr>
      <w:r w:rsidRPr="001B0308">
        <w:rPr>
          <w:b/>
        </w:rPr>
        <w:t>Daily death heatmap:</w:t>
      </w:r>
    </w:p>
    <w:p w:rsidR="00E50BB4" w:rsidRDefault="007D340E" w:rsidP="00E50BB4">
      <w:r>
        <w:lastRenderedPageBreak/>
        <w:t>Fig-4.12</w:t>
      </w:r>
      <w:r w:rsidR="00E50BB4">
        <w:t xml:space="preserve"> graph visualized the correlation between daily death and other continuous variable. The fog presence is most negatively correlated with daily death number and most positively correlated latitude variable. </w:t>
      </w:r>
    </w:p>
    <w:p w:rsidR="00E50BB4" w:rsidRDefault="00E50BB4" w:rsidP="00982F8C">
      <w:r>
        <w:rPr>
          <w:noProof/>
        </w:rPr>
        <w:drawing>
          <wp:inline distT="0" distB="0" distL="0" distR="0" wp14:anchorId="11C414CC" wp14:editId="2A5E9F77">
            <wp:extent cx="5943600" cy="6490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death"/>
                    <pic:cNvPicPr/>
                  </pic:nvPicPr>
                  <pic:blipFill>
                    <a:blip r:embed="rId24">
                      <a:extLst>
                        <a:ext uri="{28A0092B-C50C-407E-A947-70E740481C1C}">
                          <a14:useLocalDpi xmlns:a14="http://schemas.microsoft.com/office/drawing/2010/main" val="0"/>
                        </a:ext>
                      </a:extLst>
                    </a:blip>
                    <a:stretch>
                      <a:fillRect/>
                    </a:stretch>
                  </pic:blipFill>
                  <pic:spPr>
                    <a:xfrm>
                      <a:off x="0" y="0"/>
                      <a:ext cx="5943600" cy="6490970"/>
                    </a:xfrm>
                    <a:prstGeom prst="rect">
                      <a:avLst/>
                    </a:prstGeom>
                  </pic:spPr>
                </pic:pic>
              </a:graphicData>
            </a:graphic>
          </wp:inline>
        </w:drawing>
      </w:r>
    </w:p>
    <w:p w:rsidR="0007157D" w:rsidRDefault="001D5B56" w:rsidP="0007157D">
      <w:pPr>
        <w:jc w:val="center"/>
      </w:pPr>
      <w:r>
        <w:t>Fig 4.1</w:t>
      </w:r>
      <w:r w:rsidR="00BB5631">
        <w:t>2</w:t>
      </w:r>
      <w:r w:rsidR="0007157D">
        <w:t>- Heat map of number of daily death and weather features</w:t>
      </w:r>
    </w:p>
    <w:p w:rsidR="0007157D" w:rsidRPr="00982F8C" w:rsidRDefault="0007157D" w:rsidP="00982F8C"/>
    <w:p w:rsidR="00982F8C" w:rsidRDefault="00982F8C" w:rsidP="00B00100">
      <w:pPr>
        <w:pStyle w:val="Heading3"/>
        <w:numPr>
          <w:ilvl w:val="2"/>
          <w:numId w:val="4"/>
        </w:numPr>
      </w:pPr>
      <w:bookmarkStart w:id="19" w:name="_Toc80705284"/>
      <w:r>
        <w:lastRenderedPageBreak/>
        <w:t>Scaling &amp; standardization:</w:t>
      </w:r>
      <w:bookmarkEnd w:id="19"/>
    </w:p>
    <w:p w:rsidR="00982F8C" w:rsidRDefault="0018366F" w:rsidP="00982F8C">
      <w:r>
        <w:t xml:space="preserve">So far there are three different techniques have been </w:t>
      </w:r>
      <w:r w:rsidR="00663A90">
        <w:t>selected</w:t>
      </w:r>
      <w:r>
        <w:t xml:space="preserve"> to scale and transform data for modeling. Following are the techniques we have used.</w:t>
      </w:r>
    </w:p>
    <w:p w:rsidR="0018366F" w:rsidRDefault="0018366F" w:rsidP="00982F8C">
      <w:r w:rsidRPr="000F5B5E">
        <w:rPr>
          <w:i/>
        </w:rPr>
        <w:t>L</w:t>
      </w:r>
      <w:r w:rsidR="00C41CFA" w:rsidRPr="000F5B5E">
        <w:rPr>
          <w:i/>
        </w:rPr>
        <w:t>og transformation</w:t>
      </w:r>
      <w:r w:rsidR="00C41CFA">
        <w:t xml:space="preserve">: This transformation is used for normalized data. If data are in several </w:t>
      </w:r>
      <w:r w:rsidR="007D5E70">
        <w:t>orders</w:t>
      </w:r>
      <w:r w:rsidR="00C41CFA">
        <w:t xml:space="preserve"> it can be normalized using this transformation. In temperature dataset of covid-19 continuous variables are in different ranges. Therefore, log transform is used for make them normalized</w:t>
      </w:r>
      <w:sdt>
        <w:sdtPr>
          <w:id w:val="-204183243"/>
          <w:citation/>
        </w:sdtPr>
        <w:sdtEndPr/>
        <w:sdtContent>
          <w:r w:rsidR="007D5E70">
            <w:fldChar w:fldCharType="begin"/>
          </w:r>
          <w:r w:rsidR="007D5E70">
            <w:rPr>
              <w:lang w:val="en-GB"/>
            </w:rPr>
            <w:instrText xml:space="preserve"> CITATION Wic11 \l 2057 </w:instrText>
          </w:r>
          <w:r w:rsidR="007D5E70">
            <w:fldChar w:fldCharType="separate"/>
          </w:r>
          <w:r w:rsidR="002C2146">
            <w:rPr>
              <w:noProof/>
              <w:lang w:val="en-GB"/>
            </w:rPr>
            <w:t xml:space="preserve"> </w:t>
          </w:r>
          <w:r w:rsidR="002C2146" w:rsidRPr="002C2146">
            <w:rPr>
              <w:noProof/>
              <w:lang w:val="en-GB"/>
            </w:rPr>
            <w:t>(Wicklin, 2011)</w:t>
          </w:r>
          <w:r w:rsidR="007D5E70">
            <w:fldChar w:fldCharType="end"/>
          </w:r>
        </w:sdtContent>
      </w:sdt>
      <w:r w:rsidR="007D5E70">
        <w:t>.</w:t>
      </w:r>
    </w:p>
    <w:p w:rsidR="0018366F" w:rsidRDefault="0018366F" w:rsidP="00982F8C">
      <w:r w:rsidRPr="000F5B5E">
        <w:rPr>
          <w:i/>
        </w:rPr>
        <w:t>MinMaxScaling</w:t>
      </w:r>
      <w:r w:rsidR="00C41CFA">
        <w:t xml:space="preserve">: This method of scaling your dataset is used to transform your data between range of 0 and 1. This is commonly used in </w:t>
      </w:r>
      <w:r w:rsidR="001C26E3">
        <w:t>data analytic modeling</w:t>
      </w:r>
      <w:sdt>
        <w:sdtPr>
          <w:id w:val="1485741252"/>
          <w:citation/>
        </w:sdtPr>
        <w:sdtEndPr/>
        <w:sdtContent>
          <w:r w:rsidR="007D5E70">
            <w:fldChar w:fldCharType="begin"/>
          </w:r>
          <w:r w:rsidR="007D5E70">
            <w:rPr>
              <w:lang w:val="en-GB"/>
            </w:rPr>
            <w:instrText xml:space="preserve"> CITATION Bro20 \l 2057 </w:instrText>
          </w:r>
          <w:r w:rsidR="007D5E70">
            <w:fldChar w:fldCharType="separate"/>
          </w:r>
          <w:r w:rsidR="002C2146">
            <w:rPr>
              <w:noProof/>
              <w:lang w:val="en-GB"/>
            </w:rPr>
            <w:t xml:space="preserve"> </w:t>
          </w:r>
          <w:r w:rsidR="002C2146" w:rsidRPr="002C2146">
            <w:rPr>
              <w:noProof/>
              <w:lang w:val="en-GB"/>
            </w:rPr>
            <w:t>(Brownlee, 2020)</w:t>
          </w:r>
          <w:r w:rsidR="007D5E70">
            <w:fldChar w:fldCharType="end"/>
          </w:r>
        </w:sdtContent>
      </w:sdt>
      <w:r w:rsidR="001C26E3">
        <w:t>.</w:t>
      </w:r>
    </w:p>
    <w:p w:rsidR="0018366F" w:rsidRDefault="0018366F" w:rsidP="00982F8C">
      <w:r w:rsidRPr="000F5B5E">
        <w:rPr>
          <w:i/>
        </w:rPr>
        <w:t>StandardScaling</w:t>
      </w:r>
      <w:r w:rsidR="001C26E3">
        <w:t xml:space="preserve">: </w:t>
      </w:r>
      <w:r w:rsidR="00543C58">
        <w:t>it is another technique like MinMaxScaling. In this method, we get series of standardized data whose mean is 0 and standard deviation is 1</w:t>
      </w:r>
      <w:sdt>
        <w:sdtPr>
          <w:id w:val="-565638809"/>
          <w:citation/>
        </w:sdtPr>
        <w:sdtEndPr/>
        <w:sdtContent>
          <w:r w:rsidR="007E1ECA">
            <w:fldChar w:fldCharType="begin"/>
          </w:r>
          <w:r w:rsidR="007E1ECA">
            <w:rPr>
              <w:lang w:val="en-GB"/>
            </w:rPr>
            <w:instrText xml:space="preserve"> CITATION Bro20 \l 2057 </w:instrText>
          </w:r>
          <w:r w:rsidR="007E1ECA">
            <w:fldChar w:fldCharType="separate"/>
          </w:r>
          <w:r w:rsidR="002C2146">
            <w:rPr>
              <w:noProof/>
              <w:lang w:val="en-GB"/>
            </w:rPr>
            <w:t xml:space="preserve"> </w:t>
          </w:r>
          <w:r w:rsidR="002C2146" w:rsidRPr="002C2146">
            <w:rPr>
              <w:noProof/>
              <w:lang w:val="en-GB"/>
            </w:rPr>
            <w:t>(Brownlee, 2020)</w:t>
          </w:r>
          <w:r w:rsidR="007E1ECA">
            <w:fldChar w:fldCharType="end"/>
          </w:r>
        </w:sdtContent>
      </w:sdt>
      <w:r w:rsidR="00543C58">
        <w:t>.</w:t>
      </w:r>
      <w:r w:rsidR="00D002C9">
        <w:t xml:space="preserve"> </w:t>
      </w:r>
    </w:p>
    <w:p w:rsidR="00982F8C" w:rsidRDefault="00982F8C" w:rsidP="00AA132F">
      <w:pPr>
        <w:pStyle w:val="Heading2"/>
        <w:numPr>
          <w:ilvl w:val="1"/>
          <w:numId w:val="4"/>
        </w:numPr>
      </w:pPr>
      <w:bookmarkStart w:id="20" w:name="_Toc80705285"/>
      <w:r>
        <w:t>Data Modelling:</w:t>
      </w:r>
      <w:bookmarkEnd w:id="20"/>
    </w:p>
    <w:p w:rsidR="00DA1EC6" w:rsidRPr="00DA1EC6" w:rsidRDefault="00DA1EC6" w:rsidP="00DA1EC6">
      <w:r>
        <w:t>Dataframe contain</w:t>
      </w:r>
      <w:r w:rsidR="00663A90">
        <w:t>s</w:t>
      </w:r>
      <w:r>
        <w:t xml:space="preserve"> countries weather records from January to march of 2020 with the date, countries’ names,</w:t>
      </w:r>
      <w:r w:rsidR="00663A90">
        <w:t xml:space="preserve"> states,</w:t>
      </w:r>
      <w:r>
        <w:t xml:space="preserve"> covid-19 daily cases and daily deaths records</w:t>
      </w:r>
      <w:r w:rsidR="00B3373C">
        <w:t xml:space="preserve"> columns</w:t>
      </w:r>
      <w:r>
        <w:t>.</w:t>
      </w:r>
      <w:r w:rsidR="00B3373C">
        <w:t xml:space="preserve"> All records </w:t>
      </w:r>
      <w:r w:rsidR="00292374">
        <w:t>belong</w:t>
      </w:r>
      <w:r w:rsidR="00B3373C">
        <w:t xml:space="preserve"> to different countries.</w:t>
      </w:r>
    </w:p>
    <w:p w:rsidR="00640EC2" w:rsidRPr="00106187" w:rsidRDefault="00640EC2" w:rsidP="00640EC2">
      <w:pPr>
        <w:rPr>
          <w:b/>
        </w:rPr>
      </w:pPr>
      <w:r>
        <w:t xml:space="preserve">The Null Hypothesis H0 states; that none of the variables influence Daily cases and daily deaths: </w:t>
      </w:r>
      <w:r w:rsidR="00DA1EC6" w:rsidRPr="00106187">
        <w:rPr>
          <w:b/>
        </w:rPr>
        <w:t>H0:μ1=μ0</w:t>
      </w:r>
    </w:p>
    <w:p w:rsidR="00B308EB" w:rsidRPr="00B308EB" w:rsidRDefault="00B308EB" w:rsidP="00AA132F">
      <w:pPr>
        <w:pStyle w:val="Heading3"/>
        <w:numPr>
          <w:ilvl w:val="2"/>
          <w:numId w:val="4"/>
        </w:numPr>
      </w:pPr>
      <w:bookmarkStart w:id="21" w:name="_Toc80705286"/>
      <w:r>
        <w:t>Regression Modelling</w:t>
      </w:r>
      <w:bookmarkEnd w:id="21"/>
    </w:p>
    <w:p w:rsidR="00982F8C" w:rsidRDefault="006717DB" w:rsidP="002C0D76">
      <w:r>
        <w:t xml:space="preserve">Multilinear regression, linear regression </w:t>
      </w:r>
      <w:r w:rsidR="008B6C75">
        <w:t>and LASSO models have been chosen for regression modelling.</w:t>
      </w:r>
    </w:p>
    <w:p w:rsidR="00982F8C" w:rsidRDefault="00111771" w:rsidP="00AA132F">
      <w:pPr>
        <w:pStyle w:val="Heading4"/>
      </w:pPr>
      <w:r>
        <w:t>Multi-linear regression</w:t>
      </w:r>
    </w:p>
    <w:p w:rsidR="00C224C5" w:rsidRDefault="00123710" w:rsidP="00C224C5">
      <w:r>
        <w:t xml:space="preserve">Multilinear regression has been applied to create predictive model for daily cases and daily death. Both log transformation and MinMaxScaling </w:t>
      </w:r>
      <w:r w:rsidR="00944D07">
        <w:t xml:space="preserve">methods have been applied </w:t>
      </w:r>
      <w:r w:rsidR="007E1ECA">
        <w:t xml:space="preserve">separately </w:t>
      </w:r>
      <w:r w:rsidR="00944D07">
        <w:t xml:space="preserve">and model is evaluated based on </w:t>
      </w:r>
      <w:r w:rsidR="009534AF">
        <w:t>each</w:t>
      </w:r>
      <w:r w:rsidR="00944D07">
        <w:t xml:space="preserve"> transformations.</w:t>
      </w:r>
    </w:p>
    <w:p w:rsidR="00CA2DE7" w:rsidRPr="00C76DF0" w:rsidRDefault="00CA2DE7" w:rsidP="00C224C5">
      <w:pPr>
        <w:rPr>
          <w:b/>
        </w:rPr>
      </w:pPr>
      <w:r w:rsidRPr="00C76DF0">
        <w:rPr>
          <w:b/>
        </w:rPr>
        <w:t xml:space="preserve">Log </w:t>
      </w:r>
      <w:r w:rsidR="00E571CC" w:rsidRPr="00C76DF0">
        <w:rPr>
          <w:b/>
        </w:rPr>
        <w:t>transformation</w:t>
      </w:r>
    </w:p>
    <w:p w:rsidR="00CA2DE7" w:rsidRDefault="00CA2DE7" w:rsidP="00C224C5">
      <w:r>
        <w:rPr>
          <w:noProof/>
        </w:rPr>
        <w:drawing>
          <wp:inline distT="0" distB="0" distL="0" distR="0" wp14:anchorId="38EC257B" wp14:editId="3EE7EFD8">
            <wp:extent cx="5943600" cy="10287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28700"/>
                    </a:xfrm>
                    <a:prstGeom prst="rect">
                      <a:avLst/>
                    </a:prstGeom>
                  </pic:spPr>
                </pic:pic>
              </a:graphicData>
            </a:graphic>
          </wp:inline>
        </w:drawing>
      </w:r>
    </w:p>
    <w:p w:rsidR="000C3186" w:rsidRPr="009534AF" w:rsidRDefault="000C3186" w:rsidP="00C224C5">
      <w:pPr>
        <w:rPr>
          <w:i/>
        </w:rPr>
      </w:pPr>
      <w:r w:rsidRPr="009534AF">
        <w:rPr>
          <w:b/>
          <w:i/>
        </w:rPr>
        <w:t>Note</w:t>
      </w:r>
      <w:r w:rsidRPr="009534AF">
        <w:rPr>
          <w:i/>
        </w:rPr>
        <w:t>: same process repeated for “Daily death” as target column.</w:t>
      </w:r>
    </w:p>
    <w:p w:rsidR="00CA2DE7" w:rsidRPr="00C76DF0" w:rsidRDefault="00CA2DE7" w:rsidP="00C224C5">
      <w:pPr>
        <w:rPr>
          <w:b/>
        </w:rPr>
      </w:pPr>
      <w:r w:rsidRPr="00C76DF0">
        <w:rPr>
          <w:b/>
        </w:rPr>
        <w:t>MinMaxScale</w:t>
      </w:r>
    </w:p>
    <w:p w:rsidR="00CA2DE7" w:rsidRDefault="00CA2DE7" w:rsidP="00C224C5">
      <w:r>
        <w:rPr>
          <w:noProof/>
        </w:rPr>
        <w:drawing>
          <wp:inline distT="0" distB="0" distL="0" distR="0" wp14:anchorId="18400D61" wp14:editId="578B2278">
            <wp:extent cx="5943600" cy="530225"/>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30225"/>
                    </a:xfrm>
                    <a:prstGeom prst="rect">
                      <a:avLst/>
                    </a:prstGeom>
                  </pic:spPr>
                </pic:pic>
              </a:graphicData>
            </a:graphic>
          </wp:inline>
        </w:drawing>
      </w:r>
    </w:p>
    <w:p w:rsidR="000C3186" w:rsidRPr="009534AF" w:rsidRDefault="000C3186" w:rsidP="000C3186">
      <w:pPr>
        <w:rPr>
          <w:i/>
        </w:rPr>
      </w:pPr>
      <w:r w:rsidRPr="009534AF">
        <w:rPr>
          <w:b/>
          <w:i/>
        </w:rPr>
        <w:lastRenderedPageBreak/>
        <w:t>Note</w:t>
      </w:r>
      <w:r w:rsidRPr="009534AF">
        <w:rPr>
          <w:i/>
        </w:rPr>
        <w:t>: same process repeated for “Daily death” as target column.</w:t>
      </w:r>
    </w:p>
    <w:p w:rsidR="007E1ECA" w:rsidRDefault="007E1ECA" w:rsidP="00C224C5">
      <w:r>
        <w:t xml:space="preserve">First modelling is done for all continuous variables and </w:t>
      </w:r>
      <w:r w:rsidR="004F6320">
        <w:t>“</w:t>
      </w:r>
      <w:r>
        <w:t>daily cases</w:t>
      </w:r>
      <w:r w:rsidR="004F6320">
        <w:t>”</w:t>
      </w:r>
      <w:r>
        <w:t xml:space="preserve"> is target variable. After that same continuous variables are features variable and </w:t>
      </w:r>
      <w:r w:rsidR="004F6320">
        <w:t>“</w:t>
      </w:r>
      <w:r>
        <w:t>daily death</w:t>
      </w:r>
      <w:r w:rsidR="004F6320">
        <w:t>”</w:t>
      </w:r>
      <w:r>
        <w:t xml:space="preserve"> is the target variable.</w:t>
      </w:r>
    </w:p>
    <w:p w:rsidR="007E1ECA" w:rsidRPr="00C224C5" w:rsidRDefault="007E1ECA" w:rsidP="00C224C5">
      <w:r>
        <w:t xml:space="preserve">Train data and test sets split into 70% and 30% ratio and random state is set to 100.  </w:t>
      </w:r>
    </w:p>
    <w:p w:rsidR="00982F8C" w:rsidRDefault="008D62BF" w:rsidP="00197768">
      <w:pPr>
        <w:pStyle w:val="Heading4"/>
      </w:pPr>
      <w:r>
        <w:t>Linear regression</w:t>
      </w:r>
    </w:p>
    <w:p w:rsidR="004F6320" w:rsidRDefault="004F6320" w:rsidP="00C224C5">
      <w:r>
        <w:t>The second model</w:t>
      </w:r>
      <w:r w:rsidR="009534AF">
        <w:t>,</w:t>
      </w:r>
      <w:r>
        <w:t xml:space="preserve"> which is run on dataset</w:t>
      </w:r>
      <w:r w:rsidR="009534AF">
        <w:t>,</w:t>
      </w:r>
      <w:r>
        <w:t xml:space="preserve"> is </w:t>
      </w:r>
      <w:r w:rsidR="000C469E">
        <w:t>linear</w:t>
      </w:r>
      <w:r>
        <w:t xml:space="preserve"> regression. Like multilinear regression linear regression also run for both target/dependent variables i.e. daily cases and daily death.</w:t>
      </w:r>
    </w:p>
    <w:p w:rsidR="004F6320" w:rsidRDefault="004F6320" w:rsidP="00C224C5">
      <w:r>
        <w:t>No transform or scaling has been applied before running linear regression.</w:t>
      </w:r>
      <w:r w:rsidR="00DD5999">
        <w:t xml:space="preserve"> Columns of main dataset are </w:t>
      </w:r>
      <w:r w:rsidR="00C54489">
        <w:t>renamed</w:t>
      </w:r>
      <w:r w:rsidR="00DD5999">
        <w:t xml:space="preserve"> then modeling is applied</w:t>
      </w:r>
    </w:p>
    <w:p w:rsidR="00982F8C" w:rsidRDefault="008D62BF" w:rsidP="00197768">
      <w:pPr>
        <w:pStyle w:val="Heading4"/>
      </w:pPr>
      <w:r>
        <w:t>LASSO regression</w:t>
      </w:r>
    </w:p>
    <w:p w:rsidR="004B6198" w:rsidRDefault="00337B70" w:rsidP="00347113">
      <w:r>
        <w:t>Third model is LASSO, which is run on both “daily cases” and “daily death” column. “</w:t>
      </w:r>
      <w:r w:rsidRPr="00337B70">
        <w:t>StandardScaler</w:t>
      </w:r>
      <w:r>
        <w:t xml:space="preserve">” method is used to transform data. </w:t>
      </w:r>
      <w:r w:rsidR="007F7C9C">
        <w:t>Main dataset is divided into train and test sets with ratio 70 % to 30% respectively.</w:t>
      </w:r>
    </w:p>
    <w:p w:rsidR="00B308EB" w:rsidRDefault="00B308EB" w:rsidP="00FE501A">
      <w:pPr>
        <w:pStyle w:val="Heading3"/>
        <w:numPr>
          <w:ilvl w:val="2"/>
          <w:numId w:val="4"/>
        </w:numPr>
      </w:pPr>
      <w:bookmarkStart w:id="22" w:name="_Toc80705287"/>
      <w:r>
        <w:t>Classification modelling:</w:t>
      </w:r>
      <w:bookmarkEnd w:id="22"/>
    </w:p>
    <w:p w:rsidR="00B308EB" w:rsidRDefault="00065295" w:rsidP="00347113">
      <w:r>
        <w:t xml:space="preserve">To test whether environmental feature could help in prediction of </w:t>
      </w:r>
      <w:r w:rsidR="009534AF">
        <w:t>severity</w:t>
      </w:r>
      <w:r>
        <w:t xml:space="preserve"> of COVID-19 cases, main dataset’s target variable</w:t>
      </w:r>
      <w:r w:rsidR="009534AF">
        <w:t>s</w:t>
      </w:r>
      <w:r>
        <w:t xml:space="preserve"> </w:t>
      </w:r>
      <w:r w:rsidR="009534AF">
        <w:t>are</w:t>
      </w:r>
      <w:r>
        <w:t xml:space="preserve"> divided into two types i.e. high cases and low cases and high death and low death. Experiment conducted to find the link between whether particular feature(s) cause high cases or death by covid-19.</w:t>
      </w:r>
    </w:p>
    <w:p w:rsidR="00AA146B" w:rsidRDefault="00AA146B" w:rsidP="00B45274">
      <w:pPr>
        <w:pStyle w:val="Heading4"/>
      </w:pPr>
      <w:r>
        <w:t>Data preparation:</w:t>
      </w:r>
    </w:p>
    <w:p w:rsidR="00AA146B" w:rsidRDefault="00AA146B" w:rsidP="00347113">
      <w:r>
        <w:t>First we divide particular number of Covid-19 cases to low and high. A new column</w:t>
      </w:r>
      <w:r w:rsidR="004B39BE">
        <w:t xml:space="preserve"> is</w:t>
      </w:r>
      <w:r>
        <w:t xml:space="preserve"> added in dataset name “</w:t>
      </w:r>
      <w:r w:rsidRPr="00AA146B">
        <w:t>cases_severity</w:t>
      </w:r>
      <w:r>
        <w:t xml:space="preserve">”. A “Low” band is applied to those row which contains daily cases less than 1000 and if daily Covid-19 cases more than 1000 </w:t>
      </w:r>
      <w:r w:rsidR="004B39BE">
        <w:t xml:space="preserve">each day </w:t>
      </w:r>
      <w:r>
        <w:t>then it allocate</w:t>
      </w:r>
      <w:r w:rsidR="004B39BE">
        <w:t>s</w:t>
      </w:r>
      <w:r>
        <w:t xml:space="preserve"> “high” to that row.</w:t>
      </w:r>
    </w:p>
    <w:p w:rsidR="00AA146B" w:rsidRDefault="00AA146B" w:rsidP="00347113">
      <w:r>
        <w:t>Similarly, another column “death</w:t>
      </w:r>
      <w:r w:rsidRPr="00AA146B">
        <w:t>_severity</w:t>
      </w:r>
      <w:r>
        <w:t>” has been added in dataset and “low” &amp; “high” bands applied where daily deaths are less than 100 and more than “100” respectively</w:t>
      </w:r>
      <w:r w:rsidR="00AF4169">
        <w:t>.</w:t>
      </w:r>
    </w:p>
    <w:p w:rsidR="00D02323" w:rsidRDefault="00D02323" w:rsidP="00D02323">
      <w:pPr>
        <w:keepNext/>
      </w:pPr>
      <w:r>
        <w:rPr>
          <w:noProof/>
        </w:rPr>
        <w:lastRenderedPageBreak/>
        <w:drawing>
          <wp:inline distT="0" distB="0" distL="0" distR="0" wp14:anchorId="6F2B90CF" wp14:editId="755F3614">
            <wp:extent cx="3971925" cy="274173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et variables classes count"/>
                    <pic:cNvPicPr/>
                  </pic:nvPicPr>
                  <pic:blipFill>
                    <a:blip r:embed="rId27">
                      <a:extLst>
                        <a:ext uri="{28A0092B-C50C-407E-A947-70E740481C1C}">
                          <a14:useLocalDpi xmlns:a14="http://schemas.microsoft.com/office/drawing/2010/main" val="0"/>
                        </a:ext>
                      </a:extLst>
                    </a:blip>
                    <a:stretch>
                      <a:fillRect/>
                    </a:stretch>
                  </pic:blipFill>
                  <pic:spPr>
                    <a:xfrm>
                      <a:off x="0" y="0"/>
                      <a:ext cx="3974227" cy="2743321"/>
                    </a:xfrm>
                    <a:prstGeom prst="rect">
                      <a:avLst/>
                    </a:prstGeom>
                  </pic:spPr>
                </pic:pic>
              </a:graphicData>
            </a:graphic>
          </wp:inline>
        </w:drawing>
      </w:r>
    </w:p>
    <w:p w:rsidR="00AF4169" w:rsidRDefault="00D02323" w:rsidP="00D02323">
      <w:pPr>
        <w:pStyle w:val="Caption"/>
      </w:pPr>
      <w:r>
        <w:t xml:space="preserve">Figure </w:t>
      </w:r>
      <w:r w:rsidR="00BB5631">
        <w:t>4.13</w:t>
      </w:r>
      <w:r>
        <w:t xml:space="preserve"> Count of severities after allocating band</w:t>
      </w:r>
    </w:p>
    <w:p w:rsidR="00D02323" w:rsidRDefault="0042043D" w:rsidP="00347113">
      <w:r>
        <w:t xml:space="preserve">From figure </w:t>
      </w:r>
      <w:r w:rsidR="004B39BE">
        <w:t>4.13</w:t>
      </w:r>
      <w:r>
        <w:t xml:space="preserve"> you can see the after applying classes to target variables, dataset become unbalanced. There are very few days when deaths and cases exceeded to “High severity”.</w:t>
      </w:r>
    </w:p>
    <w:p w:rsidR="0042043D" w:rsidRPr="0042043D" w:rsidRDefault="0042043D" w:rsidP="00347113">
      <w:pPr>
        <w:rPr>
          <w:b/>
        </w:rPr>
      </w:pPr>
      <w:r w:rsidRPr="0042043D">
        <w:rPr>
          <w:b/>
        </w:rPr>
        <w:t>Balancing target variable:</w:t>
      </w:r>
    </w:p>
    <w:p w:rsidR="0042043D" w:rsidRDefault="0042043D" w:rsidP="00347113">
      <w:r>
        <w:t xml:space="preserve">To run classification model we need to balance target variables. There </w:t>
      </w:r>
      <w:r w:rsidR="004B39BE">
        <w:t xml:space="preserve">could </w:t>
      </w:r>
      <w:r>
        <w:t xml:space="preserve">be </w:t>
      </w:r>
      <w:r w:rsidR="00177770">
        <w:t>over fit</w:t>
      </w:r>
      <w:r>
        <w:t xml:space="preserve"> and </w:t>
      </w:r>
      <w:r w:rsidR="00177770">
        <w:t>under fit</w:t>
      </w:r>
      <w:r>
        <w:t xml:space="preserve"> issue</w:t>
      </w:r>
      <w:r w:rsidR="004B39BE">
        <w:t>s</w:t>
      </w:r>
      <w:r>
        <w:t xml:space="preserve"> if we run classification models on original dataset. For this purpose, SMOTE method is used to balance data.</w:t>
      </w:r>
    </w:p>
    <w:p w:rsidR="0042043D" w:rsidRDefault="001E155F" w:rsidP="00347113">
      <w:r>
        <w:t xml:space="preserve">Figure </w:t>
      </w:r>
      <w:r w:rsidR="004B39BE">
        <w:t>4.14</w:t>
      </w:r>
      <w:r>
        <w:t xml:space="preserve"> represent balanced daily cases classed and figure </w:t>
      </w:r>
      <w:r w:rsidR="004B39BE">
        <w:t>4.15</w:t>
      </w:r>
      <w:r>
        <w:t xml:space="preserve"> show balanced daily death classes. Bar </w:t>
      </w:r>
      <w:r w:rsidR="007B3D41">
        <w:t>charts</w:t>
      </w:r>
      <w:r w:rsidR="0042043D">
        <w:t xml:space="preserve"> </w:t>
      </w:r>
      <w:r>
        <w:t>show</w:t>
      </w:r>
      <w:r w:rsidR="0042043D">
        <w:t xml:space="preserve"> High and low classes of Daily cases and daily death target variables.</w:t>
      </w:r>
    </w:p>
    <w:p w:rsidR="001E155F" w:rsidRDefault="003D3B13" w:rsidP="001E155F">
      <w:pPr>
        <w:keepNext/>
      </w:pPr>
      <w:r>
        <w:rPr>
          <w:noProof/>
        </w:rPr>
        <w:drawing>
          <wp:inline distT="0" distB="0" distL="0" distR="0" wp14:anchorId="7128F956" wp14:editId="4BF24423">
            <wp:extent cx="3684278" cy="2543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ing daily case classes"/>
                    <pic:cNvPicPr/>
                  </pic:nvPicPr>
                  <pic:blipFill>
                    <a:blip r:embed="rId28">
                      <a:extLst>
                        <a:ext uri="{28A0092B-C50C-407E-A947-70E740481C1C}">
                          <a14:useLocalDpi xmlns:a14="http://schemas.microsoft.com/office/drawing/2010/main" val="0"/>
                        </a:ext>
                      </a:extLst>
                    </a:blip>
                    <a:stretch>
                      <a:fillRect/>
                    </a:stretch>
                  </pic:blipFill>
                  <pic:spPr>
                    <a:xfrm>
                      <a:off x="0" y="0"/>
                      <a:ext cx="3684692" cy="2543461"/>
                    </a:xfrm>
                    <a:prstGeom prst="rect">
                      <a:avLst/>
                    </a:prstGeom>
                  </pic:spPr>
                </pic:pic>
              </a:graphicData>
            </a:graphic>
          </wp:inline>
        </w:drawing>
      </w:r>
    </w:p>
    <w:p w:rsidR="001E155F" w:rsidRDefault="00506021" w:rsidP="004B39BE">
      <w:pPr>
        <w:pStyle w:val="Caption"/>
        <w:jc w:val="center"/>
      </w:pPr>
      <w:r>
        <w:t>Figure 4</w:t>
      </w:r>
      <w:r w:rsidR="001E155F">
        <w:t>.</w:t>
      </w:r>
      <w:r w:rsidR="00BB5631">
        <w:t>14</w:t>
      </w:r>
      <w:r w:rsidR="001E155F">
        <w:t xml:space="preserve"> Balanced daily cases target variable</w:t>
      </w:r>
    </w:p>
    <w:p w:rsidR="001E155F" w:rsidRDefault="003D3B13" w:rsidP="001E155F">
      <w:pPr>
        <w:keepNext/>
      </w:pPr>
      <w:r>
        <w:rPr>
          <w:noProof/>
        </w:rPr>
        <w:lastRenderedPageBreak/>
        <w:drawing>
          <wp:inline distT="0" distB="0" distL="0" distR="0" wp14:anchorId="42BA6197" wp14:editId="033EAC76">
            <wp:extent cx="3656680" cy="2524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ing daily death classes"/>
                    <pic:cNvPicPr/>
                  </pic:nvPicPr>
                  <pic:blipFill>
                    <a:blip r:embed="rId29">
                      <a:extLst>
                        <a:ext uri="{28A0092B-C50C-407E-A947-70E740481C1C}">
                          <a14:useLocalDpi xmlns:a14="http://schemas.microsoft.com/office/drawing/2010/main" val="0"/>
                        </a:ext>
                      </a:extLst>
                    </a:blip>
                    <a:stretch>
                      <a:fillRect/>
                    </a:stretch>
                  </pic:blipFill>
                  <pic:spPr>
                    <a:xfrm>
                      <a:off x="0" y="0"/>
                      <a:ext cx="3656680" cy="2524125"/>
                    </a:xfrm>
                    <a:prstGeom prst="rect">
                      <a:avLst/>
                    </a:prstGeom>
                  </pic:spPr>
                </pic:pic>
              </a:graphicData>
            </a:graphic>
          </wp:inline>
        </w:drawing>
      </w:r>
    </w:p>
    <w:p w:rsidR="0042043D" w:rsidRDefault="001E155F" w:rsidP="004B39BE">
      <w:pPr>
        <w:pStyle w:val="Caption"/>
        <w:jc w:val="center"/>
      </w:pPr>
      <w:r>
        <w:t xml:space="preserve">Figure </w:t>
      </w:r>
      <w:r w:rsidR="00BB5631">
        <w:t>4.15</w:t>
      </w:r>
      <w:r>
        <w:t xml:space="preserve"> Balanced daily death</w:t>
      </w:r>
      <w:r w:rsidRPr="00C010E6">
        <w:t xml:space="preserve"> target variable</w:t>
      </w:r>
    </w:p>
    <w:p w:rsidR="00812768" w:rsidRDefault="000246EB" w:rsidP="00B45274">
      <w:pPr>
        <w:pStyle w:val="Heading4"/>
      </w:pPr>
      <w:r>
        <w:t>Logistic regression</w:t>
      </w:r>
    </w:p>
    <w:p w:rsidR="00812768" w:rsidRDefault="00B72EA8" w:rsidP="00812768">
      <w:r>
        <w:t xml:space="preserve">Logistic regression is run separately to predict low or high daily cases and </w:t>
      </w:r>
      <w:r w:rsidR="006E24B9">
        <w:t>daily death. Dataset is divided into train and test sets with ratio 70% and 30% respectively.</w:t>
      </w:r>
      <w:r w:rsidR="00A72723">
        <w:t xml:space="preserve"> For scaling dataset “MinMaxScaler” method is applied before running logistic regression.</w:t>
      </w:r>
    </w:p>
    <w:p w:rsidR="00812768" w:rsidRDefault="000246EB" w:rsidP="00B45274">
      <w:pPr>
        <w:pStyle w:val="Heading4"/>
      </w:pPr>
      <w:r>
        <w:t>Random forest classification</w:t>
      </w:r>
    </w:p>
    <w:p w:rsidR="00812768" w:rsidRDefault="00D14BB7" w:rsidP="00812768">
      <w:r>
        <w:t>Random forest is run as secondary classification model to predict and check which environmental feature</w:t>
      </w:r>
      <w:r w:rsidR="002B2955">
        <w:t>(s)</w:t>
      </w:r>
      <w:r>
        <w:t xml:space="preserve"> impacting most daily cases or deaths</w:t>
      </w:r>
      <w:r w:rsidR="002B2955">
        <w:t xml:space="preserve"> severities</w:t>
      </w:r>
      <w:r>
        <w:t>. Similar to previous models, dataset is into train and test sets with 70% to 30%.</w:t>
      </w:r>
    </w:p>
    <w:p w:rsidR="005E6645" w:rsidRDefault="005E6645" w:rsidP="001C03F1">
      <w:pPr>
        <w:pStyle w:val="Heading2"/>
        <w:numPr>
          <w:ilvl w:val="1"/>
          <w:numId w:val="4"/>
        </w:numPr>
      </w:pPr>
      <w:bookmarkStart w:id="23" w:name="_Toc80705288"/>
      <w:r>
        <w:t>Social-Economic factors vs Covid-19 spread:</w:t>
      </w:r>
      <w:bookmarkEnd w:id="23"/>
    </w:p>
    <w:p w:rsidR="005E6645" w:rsidRDefault="005E6645" w:rsidP="005E6645">
      <w:r>
        <w:t>The second part of this project is to find the correlation ship between some socio-eco features and ratio of covid-19 and population ratio</w:t>
      </w:r>
      <w:r w:rsidR="000B0925">
        <w:t xml:space="preserve"> of few countries</w:t>
      </w:r>
      <w:r>
        <w:t xml:space="preserve">. The reason of considering ratio is to see how many percentage of population got infected by Covid-19 and then find the </w:t>
      </w:r>
      <w:r w:rsidR="00EF716A">
        <w:t>relationship between social-economic factors with percentage of infected population.</w:t>
      </w:r>
    </w:p>
    <w:p w:rsidR="00EF716A" w:rsidRDefault="00EF716A" w:rsidP="001C03F1">
      <w:pPr>
        <w:pStyle w:val="Heading3"/>
        <w:numPr>
          <w:ilvl w:val="2"/>
          <w:numId w:val="4"/>
        </w:numPr>
      </w:pPr>
      <w:bookmarkStart w:id="24" w:name="_Toc80705289"/>
      <w:r>
        <w:t>Data preparation:</w:t>
      </w:r>
      <w:bookmarkEnd w:id="24"/>
    </w:p>
    <w:p w:rsidR="00D52970" w:rsidRDefault="00D52970" w:rsidP="00CE0726">
      <w:pPr>
        <w:pStyle w:val="Heading4"/>
      </w:pPr>
      <w:r>
        <w:t>Handling null:</w:t>
      </w:r>
    </w:p>
    <w:p w:rsidR="00EF716A" w:rsidRDefault="00EF716A" w:rsidP="005E6645">
      <w:r>
        <w:t>Socio-eco dataset contains null values. Therefore, we replace particular column’s null/not applicable value with mean value of that column. Data</w:t>
      </w:r>
      <w:r w:rsidR="00D52970">
        <w:t xml:space="preserve"> is,</w:t>
      </w:r>
      <w:r>
        <w:t xml:space="preserve"> then</w:t>
      </w:r>
      <w:r w:rsidR="00D52970">
        <w:t>,</w:t>
      </w:r>
      <w:r>
        <w:t xml:space="preserve"> written to separate file.</w:t>
      </w:r>
    </w:p>
    <w:p w:rsidR="00EF716A" w:rsidRDefault="00D52970" w:rsidP="00CE0726">
      <w:pPr>
        <w:pStyle w:val="Heading4"/>
      </w:pPr>
      <w:r>
        <w:t>Population and Covid-19 cases ratio column:</w:t>
      </w:r>
    </w:p>
    <w:p w:rsidR="00CE0726" w:rsidRDefault="00D52970" w:rsidP="005E6645">
      <w:r>
        <w:t>New column is added into dataframe which contain each country’s population to covid-19 cases ratio.</w:t>
      </w:r>
      <w:r w:rsidR="00CE0726">
        <w:t xml:space="preserve"> Following is the formula used to create target column of each country.</w:t>
      </w:r>
    </w:p>
    <w:p w:rsidR="00CE0726" w:rsidRPr="00F86B21" w:rsidRDefault="00CE0726" w:rsidP="005E6645">
      <w:pPr>
        <w:rPr>
          <w:b/>
        </w:rPr>
      </w:pPr>
      <w:r w:rsidRPr="00F86B21">
        <w:rPr>
          <w:b/>
        </w:rPr>
        <w:t>('Total Cases'/ 'Population')*100</w:t>
      </w:r>
    </w:p>
    <w:p w:rsidR="000B0925" w:rsidRDefault="000B0925" w:rsidP="00CE0726">
      <w:pPr>
        <w:pStyle w:val="Heading4"/>
      </w:pPr>
      <w:r>
        <w:lastRenderedPageBreak/>
        <w:t>Final dataset:</w:t>
      </w:r>
    </w:p>
    <w:p w:rsidR="000B0925" w:rsidRDefault="000B0925" w:rsidP="005E6645">
      <w:r>
        <w:rPr>
          <w:noProof/>
        </w:rPr>
        <w:drawing>
          <wp:inline distT="0" distB="0" distL="0" distR="0" wp14:anchorId="76DBD70B" wp14:editId="6AD5A9BE">
            <wp:extent cx="5943600" cy="107505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75055"/>
                    </a:xfrm>
                    <a:prstGeom prst="rect">
                      <a:avLst/>
                    </a:prstGeom>
                  </pic:spPr>
                </pic:pic>
              </a:graphicData>
            </a:graphic>
          </wp:inline>
        </w:drawing>
      </w:r>
    </w:p>
    <w:p w:rsidR="000B0925" w:rsidRDefault="000B0925" w:rsidP="00F86B21">
      <w:pPr>
        <w:pStyle w:val="Heading4"/>
      </w:pPr>
      <w:r>
        <w:t>Features vs ratio visualization:</w:t>
      </w:r>
    </w:p>
    <w:p w:rsidR="003F7927" w:rsidRDefault="003F7927" w:rsidP="005E6645">
      <w:r>
        <w:t xml:space="preserve">From different type of visualization, relationship between Covid-29 cases ratio and individual feature of socio-eco will be found. </w:t>
      </w:r>
    </w:p>
    <w:p w:rsidR="009B7480" w:rsidRPr="00F86B21" w:rsidRDefault="009B7480" w:rsidP="005E6645">
      <w:pPr>
        <w:rPr>
          <w:b/>
          <w:u w:val="single"/>
        </w:rPr>
      </w:pPr>
      <w:r w:rsidRPr="00F86B21">
        <w:rPr>
          <w:b/>
          <w:u w:val="single"/>
        </w:rPr>
        <w:t>% of Age above 65 ratio vs covid-19:</w:t>
      </w:r>
    </w:p>
    <w:p w:rsidR="009B7480" w:rsidRDefault="009B7480" w:rsidP="005E6645">
      <w:r>
        <w:t xml:space="preserve">Graph </w:t>
      </w:r>
      <w:r w:rsidR="00594683">
        <w:t>shows that ratio of population which are above 65 year of age. The dataset is sorted by %ofAge in ascending order then line graph is plotted with sorted dataset.</w:t>
      </w:r>
    </w:p>
    <w:p w:rsidR="00506021" w:rsidRDefault="001C3C52" w:rsidP="00506021">
      <w:pPr>
        <w:keepNext/>
      </w:pPr>
      <w:r>
        <w:rPr>
          <w:noProof/>
        </w:rPr>
        <w:drawing>
          <wp:inline distT="0" distB="0" distL="0" distR="0" wp14:anchorId="41FD62CE" wp14:editId="30C45227">
            <wp:extent cx="4295775" cy="3069961"/>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ratio vs case"/>
                    <pic:cNvPicPr/>
                  </pic:nvPicPr>
                  <pic:blipFill>
                    <a:blip r:embed="rId31">
                      <a:extLst>
                        <a:ext uri="{28A0092B-C50C-407E-A947-70E740481C1C}">
                          <a14:useLocalDpi xmlns:a14="http://schemas.microsoft.com/office/drawing/2010/main" val="0"/>
                        </a:ext>
                      </a:extLst>
                    </a:blip>
                    <a:stretch>
                      <a:fillRect/>
                    </a:stretch>
                  </pic:blipFill>
                  <pic:spPr>
                    <a:xfrm>
                      <a:off x="0" y="0"/>
                      <a:ext cx="4300553" cy="3073376"/>
                    </a:xfrm>
                    <a:prstGeom prst="rect">
                      <a:avLst/>
                    </a:prstGeom>
                  </pic:spPr>
                </pic:pic>
              </a:graphicData>
            </a:graphic>
          </wp:inline>
        </w:drawing>
      </w:r>
    </w:p>
    <w:p w:rsidR="00594683" w:rsidRDefault="00BB5631" w:rsidP="00E94AFC">
      <w:pPr>
        <w:pStyle w:val="Caption"/>
        <w:jc w:val="center"/>
      </w:pPr>
      <w:r>
        <w:t>Figure 4.16</w:t>
      </w:r>
      <w:r w:rsidR="00506021">
        <w:t xml:space="preserve"> Percentage of age above 65 vs Covid cases</w:t>
      </w:r>
    </w:p>
    <w:p w:rsidR="00594683" w:rsidRPr="00F86B21" w:rsidRDefault="00594683" w:rsidP="005E6645">
      <w:pPr>
        <w:rPr>
          <w:b/>
          <w:u w:val="single"/>
        </w:rPr>
      </w:pPr>
      <w:r w:rsidRPr="00F86B21">
        <w:rPr>
          <w:b/>
          <w:u w:val="single"/>
        </w:rPr>
        <w:t>Evaluation:</w:t>
      </w:r>
    </w:p>
    <w:p w:rsidR="00594683" w:rsidRDefault="00594683" w:rsidP="005E6645">
      <w:r>
        <w:t xml:space="preserve">Graph slightly indicates that there is linear relationship between age above then 65 and covid-19 infected percentage. Mean, more above 65 age people </w:t>
      </w:r>
      <w:r w:rsidR="0076206F">
        <w:t>are, the more cases are reported.</w:t>
      </w:r>
    </w:p>
    <w:p w:rsidR="00AB4CE6" w:rsidRPr="00F86B21" w:rsidRDefault="005854CB" w:rsidP="005E6645">
      <w:pPr>
        <w:rPr>
          <w:b/>
          <w:u w:val="single"/>
        </w:rPr>
      </w:pPr>
      <w:r w:rsidRPr="00F86B21">
        <w:rPr>
          <w:b/>
          <w:u w:val="single"/>
        </w:rPr>
        <w:t>Life expectancy</w:t>
      </w:r>
      <w:r w:rsidR="00AB4CE6" w:rsidRPr="00F86B21">
        <w:rPr>
          <w:b/>
          <w:u w:val="single"/>
        </w:rPr>
        <w:t xml:space="preserve"> and covid-19 ratio:</w:t>
      </w:r>
    </w:p>
    <w:p w:rsidR="00AB4CE6" w:rsidRDefault="00E94AFC" w:rsidP="005E6645">
      <w:r>
        <w:t>Fig-4.17</w:t>
      </w:r>
      <w:r w:rsidR="00AB4CE6">
        <w:t xml:space="preserve"> </w:t>
      </w:r>
      <w:r w:rsidR="005854CB">
        <w:t>is the life expectancy of male and female</w:t>
      </w:r>
      <w:r w:rsidR="00AB4CE6">
        <w:t xml:space="preserve"> in each country vs covid-19 ratio in that country plot. Each country </w:t>
      </w:r>
      <w:r w:rsidR="005854CB">
        <w:t>has</w:t>
      </w:r>
      <w:r w:rsidR="00AB4CE6">
        <w:t xml:space="preserve"> different </w:t>
      </w:r>
      <w:r w:rsidR="005854CB">
        <w:t>life expectancy scores of male and female</w:t>
      </w:r>
      <w:r w:rsidR="00AB4CE6">
        <w:t>. CYAN plot represent “Male” while YELLOW represent female numbers.</w:t>
      </w:r>
    </w:p>
    <w:p w:rsidR="00BB5631" w:rsidRDefault="001C3C52" w:rsidP="00BB5631">
      <w:pPr>
        <w:keepNext/>
      </w:pPr>
      <w:r>
        <w:rPr>
          <w:noProof/>
        </w:rPr>
        <w:lastRenderedPageBreak/>
        <w:drawing>
          <wp:inline distT="0" distB="0" distL="0" distR="0" wp14:anchorId="4C199CC8" wp14:editId="0DA073DC">
            <wp:extent cx="4805610" cy="3328158"/>
            <wp:effectExtent l="0" t="0" r="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expec vs cases"/>
                    <pic:cNvPicPr/>
                  </pic:nvPicPr>
                  <pic:blipFill>
                    <a:blip r:embed="rId32">
                      <a:extLst>
                        <a:ext uri="{28A0092B-C50C-407E-A947-70E740481C1C}">
                          <a14:useLocalDpi xmlns:a14="http://schemas.microsoft.com/office/drawing/2010/main" val="0"/>
                        </a:ext>
                      </a:extLst>
                    </a:blip>
                    <a:stretch>
                      <a:fillRect/>
                    </a:stretch>
                  </pic:blipFill>
                  <pic:spPr>
                    <a:xfrm>
                      <a:off x="0" y="0"/>
                      <a:ext cx="4805610" cy="3328158"/>
                    </a:xfrm>
                    <a:prstGeom prst="rect">
                      <a:avLst/>
                    </a:prstGeom>
                  </pic:spPr>
                </pic:pic>
              </a:graphicData>
            </a:graphic>
          </wp:inline>
        </w:drawing>
      </w:r>
    </w:p>
    <w:p w:rsidR="00AB4CE6" w:rsidRDefault="00BB5631" w:rsidP="00E94AFC">
      <w:pPr>
        <w:pStyle w:val="Caption"/>
        <w:jc w:val="center"/>
      </w:pPr>
      <w:r>
        <w:t xml:space="preserve">Figure 4.17 Life </w:t>
      </w:r>
      <w:r w:rsidR="00E94AFC">
        <w:t>expectancy (</w:t>
      </w:r>
      <w:r>
        <w:t>m/f) vs covid cases ratio</w:t>
      </w:r>
    </w:p>
    <w:p w:rsidR="00AB4CE6" w:rsidRPr="00F86B21" w:rsidRDefault="00AB4CE6" w:rsidP="005E6645">
      <w:pPr>
        <w:rPr>
          <w:b/>
          <w:u w:val="single"/>
        </w:rPr>
      </w:pPr>
      <w:r w:rsidRPr="00F86B21">
        <w:rPr>
          <w:b/>
          <w:u w:val="single"/>
        </w:rPr>
        <w:t>Evaluation:</w:t>
      </w:r>
    </w:p>
    <w:p w:rsidR="00AB4CE6" w:rsidRDefault="00AB4CE6" w:rsidP="005E6645">
      <w:r>
        <w:t xml:space="preserve">It also shows that there could be strong positive relationship between number of </w:t>
      </w:r>
      <w:r w:rsidR="005854CB">
        <w:t xml:space="preserve">life expectancy </w:t>
      </w:r>
      <w:r>
        <w:t>and covid-19 spread.</w:t>
      </w:r>
    </w:p>
    <w:p w:rsidR="00AB4CE6" w:rsidRPr="00F86B21" w:rsidRDefault="005854CB" w:rsidP="005E6645">
      <w:pPr>
        <w:rPr>
          <w:b/>
          <w:u w:val="single"/>
        </w:rPr>
      </w:pPr>
      <w:r w:rsidRPr="00F86B21">
        <w:rPr>
          <w:b/>
          <w:u w:val="single"/>
        </w:rPr>
        <w:t>Lung patient</w:t>
      </w:r>
      <w:r w:rsidR="00AB4CE6" w:rsidRPr="00F86B21">
        <w:rPr>
          <w:b/>
          <w:u w:val="single"/>
        </w:rPr>
        <w:t xml:space="preserve"> vs Covid-19 ratio</w:t>
      </w:r>
      <w:r w:rsidR="00BC2533" w:rsidRPr="00F86B21">
        <w:rPr>
          <w:b/>
          <w:u w:val="single"/>
        </w:rPr>
        <w:t>:</w:t>
      </w:r>
    </w:p>
    <w:p w:rsidR="00BC2533" w:rsidRDefault="005854CB" w:rsidP="005E6645">
      <w:r>
        <w:t>Lung patient</w:t>
      </w:r>
      <w:r w:rsidR="00BC2533">
        <w:t xml:space="preserve"> of male </w:t>
      </w:r>
      <w:r>
        <w:t>and female in</w:t>
      </w:r>
      <w:r w:rsidR="00BC2533">
        <w:t xml:space="preserve"> each country could be significant factor </w:t>
      </w:r>
      <w:r>
        <w:t>to get infected by</w:t>
      </w:r>
      <w:r w:rsidR="00BC2533">
        <w:t xml:space="preserve"> covid-19 virus. Blue plot represents numbers of male </w:t>
      </w:r>
      <w:r>
        <w:t>lung patient</w:t>
      </w:r>
      <w:r w:rsidR="00D90236">
        <w:t>s</w:t>
      </w:r>
      <w:r w:rsidR="00BC2533">
        <w:t xml:space="preserve"> and orange represent female </w:t>
      </w:r>
      <w:r>
        <w:t>lung patient</w:t>
      </w:r>
      <w:r w:rsidR="00D90236">
        <w:t>s</w:t>
      </w:r>
      <w:r w:rsidR="00BC2533">
        <w:t xml:space="preserve">. </w:t>
      </w:r>
    </w:p>
    <w:p w:rsidR="00F04254" w:rsidRDefault="001C3C52" w:rsidP="00F04254">
      <w:pPr>
        <w:keepNext/>
      </w:pPr>
      <w:r>
        <w:rPr>
          <w:noProof/>
        </w:rPr>
        <w:lastRenderedPageBreak/>
        <w:drawing>
          <wp:inline distT="0" distB="0" distL="0" distR="0" wp14:anchorId="064F2A6C" wp14:editId="261B2C6E">
            <wp:extent cx="5055752" cy="3328158"/>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g patient vs case"/>
                    <pic:cNvPicPr/>
                  </pic:nvPicPr>
                  <pic:blipFill>
                    <a:blip r:embed="rId33">
                      <a:extLst>
                        <a:ext uri="{28A0092B-C50C-407E-A947-70E740481C1C}">
                          <a14:useLocalDpi xmlns:a14="http://schemas.microsoft.com/office/drawing/2010/main" val="0"/>
                        </a:ext>
                      </a:extLst>
                    </a:blip>
                    <a:stretch>
                      <a:fillRect/>
                    </a:stretch>
                  </pic:blipFill>
                  <pic:spPr>
                    <a:xfrm>
                      <a:off x="0" y="0"/>
                      <a:ext cx="5055752" cy="3328158"/>
                    </a:xfrm>
                    <a:prstGeom prst="rect">
                      <a:avLst/>
                    </a:prstGeom>
                  </pic:spPr>
                </pic:pic>
              </a:graphicData>
            </a:graphic>
          </wp:inline>
        </w:drawing>
      </w:r>
    </w:p>
    <w:p w:rsidR="00BC2533" w:rsidRDefault="00F04254" w:rsidP="00D90236">
      <w:pPr>
        <w:pStyle w:val="Caption"/>
        <w:jc w:val="center"/>
      </w:pPr>
      <w:r>
        <w:t xml:space="preserve">Figure 4.18 lung </w:t>
      </w:r>
      <w:r w:rsidR="00D90236">
        <w:t>patient (</w:t>
      </w:r>
      <w:r>
        <w:t>m/f) vs covid cases ratio</w:t>
      </w:r>
    </w:p>
    <w:p w:rsidR="00BC2533" w:rsidRPr="00F86B21" w:rsidRDefault="00BC2533" w:rsidP="005E6645">
      <w:pPr>
        <w:rPr>
          <w:b/>
          <w:u w:val="single"/>
        </w:rPr>
      </w:pPr>
      <w:r w:rsidRPr="00F86B21">
        <w:rPr>
          <w:b/>
          <w:u w:val="single"/>
        </w:rPr>
        <w:t>Evaluation:</w:t>
      </w:r>
    </w:p>
    <w:p w:rsidR="002A45B5" w:rsidRDefault="00BC2533" w:rsidP="005E6645">
      <w:r>
        <w:t xml:space="preserve">It seems from </w:t>
      </w:r>
      <w:r w:rsidR="00E55837">
        <w:t>fig-</w:t>
      </w:r>
      <w:r w:rsidR="00D90236">
        <w:t>4.18 graph</w:t>
      </w:r>
      <w:r>
        <w:t xml:space="preserve"> that </w:t>
      </w:r>
      <w:r w:rsidR="001C7F2B">
        <w:t xml:space="preserve">if in a country number of </w:t>
      </w:r>
      <w:r>
        <w:t>male l</w:t>
      </w:r>
      <w:r w:rsidR="001C7F2B">
        <w:t xml:space="preserve">ung </w:t>
      </w:r>
      <w:r w:rsidR="00177770">
        <w:t>patients high then they get</w:t>
      </w:r>
      <w:r w:rsidR="001C7F2B">
        <w:t xml:space="preserve"> infected with virus easily</w:t>
      </w:r>
      <w:r>
        <w:t xml:space="preserve"> </w:t>
      </w:r>
      <w:r w:rsidR="001C7F2B">
        <w:t>whereas this relationship with number of lung patient in female is weak</w:t>
      </w:r>
      <w:r w:rsidR="002A45B5">
        <w:t>.</w:t>
      </w:r>
      <w:r w:rsidR="00D90236">
        <w:t xml:space="preserve"> Mean, Virus is male oriented.</w:t>
      </w:r>
    </w:p>
    <w:p w:rsidR="00BC2533" w:rsidRPr="00D90236" w:rsidRDefault="002A45B5" w:rsidP="005E6645">
      <w:pPr>
        <w:rPr>
          <w:b/>
          <w:u w:val="single"/>
        </w:rPr>
      </w:pPr>
      <w:r w:rsidRPr="00D90236">
        <w:rPr>
          <w:b/>
          <w:u w:val="single"/>
        </w:rPr>
        <w:t>Median age vs COVID-19 cases ratio:</w:t>
      </w:r>
    </w:p>
    <w:p w:rsidR="002A45B5" w:rsidRDefault="00E55837" w:rsidP="005E6645">
      <w:r>
        <w:t>Fig-4.19</w:t>
      </w:r>
      <w:r w:rsidR="002A45B5">
        <w:t xml:space="preserve"> graph is a plot of median age of each country and their Covid-19 ratio. Whether high and low median age could be cause of high and low spread of virus cases.</w:t>
      </w:r>
    </w:p>
    <w:p w:rsidR="00F04254" w:rsidRDefault="001C3C52" w:rsidP="00F04254">
      <w:pPr>
        <w:keepNext/>
      </w:pPr>
      <w:r>
        <w:rPr>
          <w:noProof/>
        </w:rPr>
        <w:lastRenderedPageBreak/>
        <w:drawing>
          <wp:inline distT="0" distB="0" distL="0" distR="0" wp14:anchorId="76EC9682" wp14:editId="6D56EB1D">
            <wp:extent cx="4903317" cy="359491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 vs case"/>
                    <pic:cNvPicPr/>
                  </pic:nvPicPr>
                  <pic:blipFill>
                    <a:blip r:embed="rId34">
                      <a:extLst>
                        <a:ext uri="{28A0092B-C50C-407E-A947-70E740481C1C}">
                          <a14:useLocalDpi xmlns:a14="http://schemas.microsoft.com/office/drawing/2010/main" val="0"/>
                        </a:ext>
                      </a:extLst>
                    </a:blip>
                    <a:stretch>
                      <a:fillRect/>
                    </a:stretch>
                  </pic:blipFill>
                  <pic:spPr>
                    <a:xfrm>
                      <a:off x="0" y="0"/>
                      <a:ext cx="4903317" cy="3594919"/>
                    </a:xfrm>
                    <a:prstGeom prst="rect">
                      <a:avLst/>
                    </a:prstGeom>
                  </pic:spPr>
                </pic:pic>
              </a:graphicData>
            </a:graphic>
          </wp:inline>
        </w:drawing>
      </w:r>
    </w:p>
    <w:p w:rsidR="002A45B5" w:rsidRDefault="00F04254" w:rsidP="00E55837">
      <w:pPr>
        <w:pStyle w:val="Caption"/>
        <w:jc w:val="center"/>
      </w:pPr>
      <w:r>
        <w:t>Figure 4.19 Median age vs covid cases ratio</w:t>
      </w:r>
    </w:p>
    <w:p w:rsidR="002A45B5" w:rsidRPr="00F86B21" w:rsidRDefault="002A45B5" w:rsidP="005E6645">
      <w:pPr>
        <w:rPr>
          <w:b/>
          <w:u w:val="single"/>
        </w:rPr>
      </w:pPr>
      <w:r w:rsidRPr="00F86B21">
        <w:rPr>
          <w:b/>
          <w:u w:val="single"/>
        </w:rPr>
        <w:t>Evaluation:</w:t>
      </w:r>
    </w:p>
    <w:p w:rsidR="002A45B5" w:rsidRDefault="002A45B5" w:rsidP="005E6645">
      <w:r>
        <w:t xml:space="preserve">From </w:t>
      </w:r>
      <w:r w:rsidR="00BD7393">
        <w:t>fig-4.19</w:t>
      </w:r>
      <w:r>
        <w:t xml:space="preserve"> graph it can be visualized that if median age in a country is high</w:t>
      </w:r>
      <w:r w:rsidR="00BD7393">
        <w:t>er</w:t>
      </w:r>
      <w:r>
        <w:t xml:space="preserve"> </w:t>
      </w:r>
      <w:r w:rsidR="00BD7393">
        <w:t>than</w:t>
      </w:r>
      <w:r>
        <w:t xml:space="preserve"> number </w:t>
      </w:r>
      <w:r w:rsidR="00BD7393">
        <w:t xml:space="preserve">of </w:t>
      </w:r>
      <w:r>
        <w:t>people get infected by virus is also high. There is linear correlation between them.</w:t>
      </w:r>
    </w:p>
    <w:p w:rsidR="002564A9" w:rsidRPr="00F86B21" w:rsidRDefault="002564A9" w:rsidP="005E6645">
      <w:pPr>
        <w:rPr>
          <w:b/>
          <w:u w:val="single"/>
        </w:rPr>
      </w:pPr>
      <w:r w:rsidRPr="00F86B21">
        <w:rPr>
          <w:b/>
          <w:u w:val="single"/>
        </w:rPr>
        <w:t>Sex ratio vs covid-19 case:</w:t>
      </w:r>
    </w:p>
    <w:p w:rsidR="002564A9" w:rsidRDefault="002564A9" w:rsidP="005E6645">
      <w:r>
        <w:t>Relationship between sex ratio in country and ratio of covid-19 spread also evaluate</w:t>
      </w:r>
      <w:r w:rsidR="00BD7393">
        <w:t>d</w:t>
      </w:r>
      <w:r>
        <w:t xml:space="preserve"> in </w:t>
      </w:r>
      <w:r w:rsidR="00BD7393">
        <w:t>fig-4.20</w:t>
      </w:r>
      <w:r>
        <w:t xml:space="preserve"> graph. Dataset is sorted by sex ration in ascending order then line graph generated by dataset.</w:t>
      </w:r>
    </w:p>
    <w:p w:rsidR="00A428E4" w:rsidRDefault="001C3C52" w:rsidP="00A428E4">
      <w:pPr>
        <w:keepNext/>
      </w:pPr>
      <w:r>
        <w:rPr>
          <w:noProof/>
        </w:rPr>
        <w:lastRenderedPageBreak/>
        <w:drawing>
          <wp:inline distT="0" distB="0" distL="0" distR="0" wp14:anchorId="333E2F3F" wp14:editId="73A74D8A">
            <wp:extent cx="4954129" cy="359491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 vs case"/>
                    <pic:cNvPicPr/>
                  </pic:nvPicPr>
                  <pic:blipFill>
                    <a:blip r:embed="rId35">
                      <a:extLst>
                        <a:ext uri="{28A0092B-C50C-407E-A947-70E740481C1C}">
                          <a14:useLocalDpi xmlns:a14="http://schemas.microsoft.com/office/drawing/2010/main" val="0"/>
                        </a:ext>
                      </a:extLst>
                    </a:blip>
                    <a:stretch>
                      <a:fillRect/>
                    </a:stretch>
                  </pic:blipFill>
                  <pic:spPr>
                    <a:xfrm>
                      <a:off x="0" y="0"/>
                      <a:ext cx="4954129" cy="3594919"/>
                    </a:xfrm>
                    <a:prstGeom prst="rect">
                      <a:avLst/>
                    </a:prstGeom>
                  </pic:spPr>
                </pic:pic>
              </a:graphicData>
            </a:graphic>
          </wp:inline>
        </w:drawing>
      </w:r>
    </w:p>
    <w:p w:rsidR="002564A9" w:rsidRDefault="00A428E4" w:rsidP="00BD7393">
      <w:pPr>
        <w:pStyle w:val="Caption"/>
        <w:jc w:val="center"/>
      </w:pPr>
      <w:r>
        <w:t>Figure 4.20 sex ratio vs covid cases ratio</w:t>
      </w:r>
    </w:p>
    <w:p w:rsidR="002564A9" w:rsidRPr="00F86B21" w:rsidRDefault="002564A9" w:rsidP="005E6645">
      <w:pPr>
        <w:rPr>
          <w:b/>
          <w:u w:val="single"/>
        </w:rPr>
      </w:pPr>
      <w:r w:rsidRPr="00F86B21">
        <w:rPr>
          <w:b/>
          <w:u w:val="single"/>
        </w:rPr>
        <w:t>Evaluation:</w:t>
      </w:r>
    </w:p>
    <w:p w:rsidR="002564A9" w:rsidRDefault="002564A9" w:rsidP="005E6645">
      <w:r>
        <w:t>It is clear from graph that there is no</w:t>
      </w:r>
      <w:r w:rsidR="00BD7393">
        <w:t xml:space="preserve"> such</w:t>
      </w:r>
      <w:r>
        <w:t xml:space="preserve"> linear relationship between sex and covid-19 ratios. Sex ratio is steady mostly across all countries in dataset while ratios of spread of covid-19 are different.</w:t>
      </w:r>
    </w:p>
    <w:p w:rsidR="00D816BE" w:rsidRPr="00F86B21" w:rsidRDefault="00D816BE" w:rsidP="005E6645">
      <w:pPr>
        <w:rPr>
          <w:b/>
          <w:u w:val="single"/>
        </w:rPr>
      </w:pPr>
      <w:r w:rsidRPr="00F86B21">
        <w:rPr>
          <w:b/>
          <w:u w:val="single"/>
        </w:rPr>
        <w:t>Heat map of socio-eco vs covid-19 ratio:</w:t>
      </w:r>
    </w:p>
    <w:p w:rsidR="00D816BE" w:rsidRDefault="005B3B2A" w:rsidP="005E6645">
      <w:r>
        <w:t>Figure-4.21</w:t>
      </w:r>
      <w:r w:rsidR="00D816BE">
        <w:t xml:space="preserve"> is </w:t>
      </w:r>
      <w:r w:rsidR="00875B1F">
        <w:t>heat map of socio-eco dataset. It shows the correlation between variables of dataset.</w:t>
      </w:r>
      <w:r w:rsidR="00562A61">
        <w:t xml:space="preserve"> The purpose of populating correlation chart is to give knowledge which feature(s) value(s) impact high and low ratio of Covid-19 cases.</w:t>
      </w:r>
    </w:p>
    <w:p w:rsidR="00880E3D" w:rsidRDefault="001C3C52" w:rsidP="00880E3D">
      <w:pPr>
        <w:keepNext/>
      </w:pPr>
      <w:r>
        <w:rPr>
          <w:noProof/>
        </w:rPr>
        <w:lastRenderedPageBreak/>
        <w:drawing>
          <wp:inline distT="0" distB="0" distL="0" distR="0" wp14:anchorId="59104EC1" wp14:editId="61AA2BC3">
            <wp:extent cx="5943600" cy="46628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eco heat ma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p>
    <w:p w:rsidR="000B0925" w:rsidRDefault="00880E3D" w:rsidP="00760DE1">
      <w:pPr>
        <w:pStyle w:val="Caption"/>
        <w:jc w:val="center"/>
      </w:pPr>
      <w:r>
        <w:t>Figure 4.21 Heat map of socio-eco features</w:t>
      </w:r>
    </w:p>
    <w:p w:rsidR="00723EA7" w:rsidRPr="00F86B21" w:rsidRDefault="00415386" w:rsidP="005E6645">
      <w:pPr>
        <w:rPr>
          <w:b/>
          <w:u w:val="single"/>
        </w:rPr>
      </w:pPr>
      <w:r w:rsidRPr="00F86B21">
        <w:rPr>
          <w:b/>
          <w:u w:val="single"/>
        </w:rPr>
        <w:t>Evaluation:</w:t>
      </w:r>
    </w:p>
    <w:p w:rsidR="00562A61" w:rsidRDefault="00723EA7" w:rsidP="005E6645">
      <w:r>
        <w:t>Heat map shows that those countries which have high population suffer from high number of cases of COVID-19. After population</w:t>
      </w:r>
      <w:r w:rsidR="00A56851">
        <w:t>, high</w:t>
      </w:r>
      <w:r>
        <w:t xml:space="preserve"> number of male and female lung patient</w:t>
      </w:r>
      <w:r w:rsidR="00A56851">
        <w:t>s in a country likely to have high</w:t>
      </w:r>
      <w:r>
        <w:t xml:space="preserve"> spread of covid-19. </w:t>
      </w:r>
      <w:r w:rsidR="009D2D46">
        <w:t>Interestingly life expectancy of male has more influence on covid-19 cases. Higher the life expectancy the more covid-19 patient reported</w:t>
      </w:r>
      <w:r w:rsidR="00A56851">
        <w:t xml:space="preserve"> but if country has high number of female high life expectancy is not likely to link high cases</w:t>
      </w:r>
      <w:r w:rsidR="009D2D46">
        <w:t>.</w:t>
      </w:r>
      <w:r w:rsidR="004C22EC">
        <w:t xml:space="preserve"> Median age has similar kind of correlation like male life expectancy of a country.</w:t>
      </w:r>
      <w:r w:rsidR="00641B33">
        <w:t xml:space="preserve"> Female life expectancy and percentage of 65 year above age have very weak positive relation with covid-19 cases. Sex ratio has negative weak correlation ship with covid-19 spread.</w:t>
      </w:r>
    </w:p>
    <w:p w:rsidR="00DE7ADB" w:rsidRDefault="00DE7ADB" w:rsidP="00DE7ADB">
      <w:pPr>
        <w:pStyle w:val="Heading1"/>
        <w:numPr>
          <w:ilvl w:val="0"/>
          <w:numId w:val="4"/>
        </w:numPr>
      </w:pPr>
      <w:bookmarkStart w:id="25" w:name="_Toc80705290"/>
      <w:r>
        <w:lastRenderedPageBreak/>
        <w:t>Testing &amp; Results:</w:t>
      </w:r>
      <w:bookmarkEnd w:id="25"/>
    </w:p>
    <w:p w:rsidR="00DE7ADB" w:rsidRDefault="00DE7ADB" w:rsidP="005D6B3F">
      <w:pPr>
        <w:pStyle w:val="Heading2"/>
        <w:numPr>
          <w:ilvl w:val="1"/>
          <w:numId w:val="4"/>
        </w:numPr>
      </w:pPr>
      <w:bookmarkStart w:id="26" w:name="_Toc80705291"/>
      <w:r>
        <w:t>Multi-liner regression Result</w:t>
      </w:r>
      <w:bookmarkEnd w:id="26"/>
    </w:p>
    <w:p w:rsidR="00DE7ADB" w:rsidRDefault="00DE7ADB" w:rsidP="00DE7ADB">
      <w:r>
        <w:t>While using train dataset, there are four different results evaluated using multilinear regression i.e. log transform for daily cases and death and MinMaxScale for daily cases and death</w:t>
      </w:r>
    </w:p>
    <w:p w:rsidR="00DE7ADB" w:rsidRPr="00FF4253" w:rsidRDefault="00DE7ADB" w:rsidP="00DE7ADB">
      <w:pPr>
        <w:rPr>
          <w:b/>
        </w:rPr>
      </w:pPr>
      <w:r w:rsidRPr="00FF4253">
        <w:rPr>
          <w:b/>
        </w:rPr>
        <w:t>“Log Transformation” and “daily cases”:</w:t>
      </w:r>
    </w:p>
    <w:p w:rsidR="00DE7ADB" w:rsidRDefault="00DE7ADB" w:rsidP="00DE7ADB">
      <w:r>
        <w:rPr>
          <w:noProof/>
        </w:rPr>
        <w:drawing>
          <wp:inline distT="0" distB="0" distL="0" distR="0" wp14:anchorId="21569847" wp14:editId="121CA5D3">
            <wp:extent cx="2697616" cy="2905125"/>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97616" cy="2905125"/>
                    </a:xfrm>
                    <a:prstGeom prst="rect">
                      <a:avLst/>
                    </a:prstGeom>
                  </pic:spPr>
                </pic:pic>
              </a:graphicData>
            </a:graphic>
          </wp:inline>
        </w:drawing>
      </w:r>
    </w:p>
    <w:p w:rsidR="00DE7ADB" w:rsidRPr="005E5388" w:rsidRDefault="00DE7ADB" w:rsidP="00DE7ADB">
      <w:pPr>
        <w:rPr>
          <w:i/>
        </w:rPr>
      </w:pPr>
      <w:r w:rsidRPr="005E5388">
        <w:rPr>
          <w:i/>
        </w:rPr>
        <w:t>VIF</w:t>
      </w:r>
    </w:p>
    <w:p w:rsidR="00DE7ADB" w:rsidRDefault="00DE7ADB" w:rsidP="00DE7ADB">
      <w:r>
        <w:rPr>
          <w:noProof/>
        </w:rPr>
        <w:drawing>
          <wp:inline distT="0" distB="0" distL="0" distR="0" wp14:anchorId="701254CF" wp14:editId="0A4C7C25">
            <wp:extent cx="1571625" cy="15621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71625" cy="1562100"/>
                    </a:xfrm>
                    <a:prstGeom prst="rect">
                      <a:avLst/>
                    </a:prstGeom>
                  </pic:spPr>
                </pic:pic>
              </a:graphicData>
            </a:graphic>
          </wp:inline>
        </w:drawing>
      </w:r>
    </w:p>
    <w:p w:rsidR="00DE7ADB" w:rsidRPr="00FF4253" w:rsidRDefault="00DE7ADB" w:rsidP="00DE7ADB">
      <w:pPr>
        <w:rPr>
          <w:b/>
        </w:rPr>
      </w:pPr>
      <w:r w:rsidRPr="00FF4253">
        <w:rPr>
          <w:b/>
        </w:rPr>
        <w:t xml:space="preserve">“Log Transformation” and “daily </w:t>
      </w:r>
      <w:r>
        <w:rPr>
          <w:b/>
        </w:rPr>
        <w:t>death</w:t>
      </w:r>
      <w:r w:rsidRPr="00FF4253">
        <w:rPr>
          <w:b/>
        </w:rPr>
        <w:t>”:</w:t>
      </w:r>
    </w:p>
    <w:p w:rsidR="00DE7ADB" w:rsidRDefault="00DE7ADB" w:rsidP="00DE7ADB">
      <w:r>
        <w:rPr>
          <w:noProof/>
        </w:rPr>
        <w:lastRenderedPageBreak/>
        <w:drawing>
          <wp:inline distT="0" distB="0" distL="0" distR="0" wp14:anchorId="33433D22" wp14:editId="358D02D7">
            <wp:extent cx="2562438" cy="2733675"/>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62438" cy="2733675"/>
                    </a:xfrm>
                    <a:prstGeom prst="rect">
                      <a:avLst/>
                    </a:prstGeom>
                  </pic:spPr>
                </pic:pic>
              </a:graphicData>
            </a:graphic>
          </wp:inline>
        </w:drawing>
      </w:r>
    </w:p>
    <w:p w:rsidR="00DE7ADB" w:rsidRDefault="00DE7ADB" w:rsidP="00DE7ADB">
      <w:r>
        <w:t>VIF</w:t>
      </w:r>
    </w:p>
    <w:p w:rsidR="00DE7ADB" w:rsidRDefault="00DE7ADB" w:rsidP="00DE7ADB">
      <w:r>
        <w:rPr>
          <w:noProof/>
        </w:rPr>
        <w:drawing>
          <wp:inline distT="0" distB="0" distL="0" distR="0" wp14:anchorId="7DB2C280" wp14:editId="4DDCA4E1">
            <wp:extent cx="1619250" cy="15335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9250" cy="1533525"/>
                    </a:xfrm>
                    <a:prstGeom prst="rect">
                      <a:avLst/>
                    </a:prstGeom>
                  </pic:spPr>
                </pic:pic>
              </a:graphicData>
            </a:graphic>
          </wp:inline>
        </w:drawing>
      </w:r>
    </w:p>
    <w:p w:rsidR="00DE7ADB" w:rsidRPr="00FF4253" w:rsidRDefault="00DE7ADB" w:rsidP="00DE7ADB">
      <w:pPr>
        <w:rPr>
          <w:b/>
        </w:rPr>
      </w:pPr>
      <w:r w:rsidRPr="00FF4253">
        <w:rPr>
          <w:b/>
        </w:rPr>
        <w:t>“</w:t>
      </w:r>
      <w:r>
        <w:rPr>
          <w:b/>
        </w:rPr>
        <w:t>MinMaxScale</w:t>
      </w:r>
      <w:r w:rsidRPr="00FF4253">
        <w:rPr>
          <w:b/>
        </w:rPr>
        <w:t>” and “daily cases”:</w:t>
      </w:r>
    </w:p>
    <w:p w:rsidR="00DE7ADB" w:rsidRDefault="00DE7ADB" w:rsidP="00DE7ADB">
      <w:r>
        <w:rPr>
          <w:noProof/>
        </w:rPr>
        <w:lastRenderedPageBreak/>
        <w:drawing>
          <wp:inline distT="0" distB="0" distL="0" distR="0" wp14:anchorId="24AE39A9" wp14:editId="4AE6CDC7">
            <wp:extent cx="2951954" cy="3133725"/>
            <wp:effectExtent l="0" t="0" r="127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51954" cy="3133725"/>
                    </a:xfrm>
                    <a:prstGeom prst="rect">
                      <a:avLst/>
                    </a:prstGeom>
                  </pic:spPr>
                </pic:pic>
              </a:graphicData>
            </a:graphic>
          </wp:inline>
        </w:drawing>
      </w:r>
    </w:p>
    <w:p w:rsidR="00DE7ADB" w:rsidRDefault="00DE7ADB" w:rsidP="00DE7ADB">
      <w:r>
        <w:t>VIF</w:t>
      </w:r>
    </w:p>
    <w:p w:rsidR="00DE7ADB" w:rsidRDefault="00DE7ADB" w:rsidP="00DE7ADB">
      <w:r>
        <w:rPr>
          <w:noProof/>
        </w:rPr>
        <w:drawing>
          <wp:inline distT="0" distB="0" distL="0" distR="0" wp14:anchorId="13712CC7" wp14:editId="77CF8DD4">
            <wp:extent cx="1552575" cy="16002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52575" cy="1600200"/>
                    </a:xfrm>
                    <a:prstGeom prst="rect">
                      <a:avLst/>
                    </a:prstGeom>
                  </pic:spPr>
                </pic:pic>
              </a:graphicData>
            </a:graphic>
          </wp:inline>
        </w:drawing>
      </w:r>
    </w:p>
    <w:p w:rsidR="00DE7ADB" w:rsidRDefault="00DE7ADB" w:rsidP="00DE7ADB">
      <w:pPr>
        <w:rPr>
          <w:b/>
        </w:rPr>
      </w:pPr>
      <w:r w:rsidRPr="00FF4253">
        <w:rPr>
          <w:b/>
        </w:rPr>
        <w:t>“</w:t>
      </w:r>
      <w:r>
        <w:rPr>
          <w:b/>
        </w:rPr>
        <w:t>MinMaxScale</w:t>
      </w:r>
      <w:r w:rsidRPr="00FF4253">
        <w:rPr>
          <w:b/>
        </w:rPr>
        <w:t xml:space="preserve">” and “daily </w:t>
      </w:r>
      <w:r>
        <w:rPr>
          <w:b/>
        </w:rPr>
        <w:t>death</w:t>
      </w:r>
      <w:r w:rsidRPr="00FF4253">
        <w:rPr>
          <w:b/>
        </w:rPr>
        <w:t>”:</w:t>
      </w:r>
    </w:p>
    <w:p w:rsidR="00DE7ADB" w:rsidRPr="00FF4253" w:rsidRDefault="00DE7ADB" w:rsidP="00DE7ADB">
      <w:pPr>
        <w:rPr>
          <w:b/>
        </w:rPr>
      </w:pPr>
      <w:r>
        <w:rPr>
          <w:noProof/>
        </w:rPr>
        <w:lastRenderedPageBreak/>
        <w:drawing>
          <wp:inline distT="0" distB="0" distL="0" distR="0" wp14:anchorId="7080FF6A" wp14:editId="1FD37A06">
            <wp:extent cx="2769248" cy="29146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73065" cy="2918668"/>
                    </a:xfrm>
                    <a:prstGeom prst="rect">
                      <a:avLst/>
                    </a:prstGeom>
                  </pic:spPr>
                </pic:pic>
              </a:graphicData>
            </a:graphic>
          </wp:inline>
        </w:drawing>
      </w:r>
    </w:p>
    <w:p w:rsidR="00DE7ADB" w:rsidRDefault="00DE7ADB" w:rsidP="00DE7ADB">
      <w:r>
        <w:t>VIF</w:t>
      </w:r>
    </w:p>
    <w:p w:rsidR="00DE7ADB" w:rsidRDefault="00DE7ADB" w:rsidP="00DE7ADB">
      <w:r>
        <w:rPr>
          <w:noProof/>
        </w:rPr>
        <w:drawing>
          <wp:inline distT="0" distB="0" distL="0" distR="0" wp14:anchorId="0EFCFD0B" wp14:editId="1A843FB4">
            <wp:extent cx="1552575" cy="158115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52575" cy="1581150"/>
                    </a:xfrm>
                    <a:prstGeom prst="rect">
                      <a:avLst/>
                    </a:prstGeom>
                  </pic:spPr>
                </pic:pic>
              </a:graphicData>
            </a:graphic>
          </wp:inline>
        </w:drawing>
      </w:r>
    </w:p>
    <w:p w:rsidR="00DE7ADB" w:rsidRPr="00A94B07" w:rsidRDefault="00DE7ADB" w:rsidP="00DE7ADB">
      <w:pPr>
        <w:rPr>
          <w:b/>
        </w:rPr>
      </w:pPr>
      <w:r w:rsidRPr="00A94B07">
        <w:rPr>
          <w:b/>
          <w:i/>
        </w:rPr>
        <w:t>Note:</w:t>
      </w:r>
      <w:r>
        <w:rPr>
          <w:b/>
          <w:i/>
        </w:rPr>
        <w:t xml:space="preserve"> </w:t>
      </w:r>
      <w:r>
        <w:rPr>
          <w:b/>
        </w:rPr>
        <w:t>As you can see log transform results are better than MinMaxScaler transformation results.</w:t>
      </w:r>
    </w:p>
    <w:p w:rsidR="00DE7ADB" w:rsidRDefault="00DE7ADB" w:rsidP="005D6B3F">
      <w:pPr>
        <w:pStyle w:val="Heading4"/>
      </w:pPr>
      <w:r>
        <w:t xml:space="preserve">Multi-liner regression evaluation result: </w:t>
      </w:r>
    </w:p>
    <w:p w:rsidR="00DE7ADB" w:rsidRPr="00A94B07" w:rsidRDefault="00DE7ADB" w:rsidP="00DE7ADB">
      <w:r>
        <w:t>Following table illustrate the scores of Multi-linear regression method for both dependent variables i.e. daily case and daily death. Multi linear regression models evaluated using log transformation as well as MinMaxScaler data transformation.</w:t>
      </w:r>
    </w:p>
    <w:tbl>
      <w:tblPr>
        <w:tblStyle w:val="TableGrid"/>
        <w:tblW w:w="0" w:type="auto"/>
        <w:tblLook w:val="04A0" w:firstRow="1" w:lastRow="0" w:firstColumn="1" w:lastColumn="0" w:noHBand="0" w:noVBand="1"/>
      </w:tblPr>
      <w:tblGrid>
        <w:gridCol w:w="2394"/>
        <w:gridCol w:w="2394"/>
        <w:gridCol w:w="2394"/>
        <w:gridCol w:w="2394"/>
      </w:tblGrid>
      <w:tr w:rsidR="00DE7ADB" w:rsidTr="00506021">
        <w:tc>
          <w:tcPr>
            <w:tcW w:w="2394" w:type="dxa"/>
          </w:tcPr>
          <w:p w:rsidR="00DE7ADB" w:rsidRPr="00EB7F36" w:rsidRDefault="00DE7ADB" w:rsidP="00506021">
            <w:pPr>
              <w:rPr>
                <w:b/>
              </w:rPr>
            </w:pPr>
            <w:r w:rsidRPr="00EB7F36">
              <w:rPr>
                <w:b/>
              </w:rPr>
              <w:t>Target variable</w:t>
            </w:r>
          </w:p>
        </w:tc>
        <w:tc>
          <w:tcPr>
            <w:tcW w:w="2394" w:type="dxa"/>
          </w:tcPr>
          <w:p w:rsidR="00DE7ADB" w:rsidRPr="00EB7F36" w:rsidRDefault="00DE7ADB" w:rsidP="00506021">
            <w:pPr>
              <w:rPr>
                <w:b/>
              </w:rPr>
            </w:pPr>
            <w:r w:rsidRPr="00EB7F36">
              <w:rPr>
                <w:b/>
              </w:rPr>
              <w:t>Transformation method</w:t>
            </w:r>
          </w:p>
        </w:tc>
        <w:tc>
          <w:tcPr>
            <w:tcW w:w="2394" w:type="dxa"/>
          </w:tcPr>
          <w:p w:rsidR="00DE7ADB" w:rsidRPr="00EB7F36" w:rsidRDefault="00DE7ADB" w:rsidP="00506021">
            <w:pPr>
              <w:rPr>
                <w:b/>
              </w:rPr>
            </w:pPr>
            <w:r w:rsidRPr="00EB7F36">
              <w:rPr>
                <w:b/>
              </w:rPr>
              <w:t>Feature variable</w:t>
            </w:r>
          </w:p>
        </w:tc>
        <w:tc>
          <w:tcPr>
            <w:tcW w:w="2394" w:type="dxa"/>
          </w:tcPr>
          <w:p w:rsidR="00DE7ADB" w:rsidRPr="00EB7F36" w:rsidRDefault="00DE7ADB" w:rsidP="00506021">
            <w:pPr>
              <w:rPr>
                <w:b/>
              </w:rPr>
            </w:pPr>
            <w:r w:rsidRPr="00EB7F36">
              <w:rPr>
                <w:b/>
              </w:rPr>
              <w:t>Score</w:t>
            </w:r>
          </w:p>
        </w:tc>
      </w:tr>
      <w:tr w:rsidR="00DE7ADB" w:rsidTr="00506021">
        <w:tc>
          <w:tcPr>
            <w:tcW w:w="2394" w:type="dxa"/>
          </w:tcPr>
          <w:p w:rsidR="00DE7ADB" w:rsidRDefault="00DE7ADB" w:rsidP="00506021">
            <w:r>
              <w:t>Daily cases</w:t>
            </w:r>
          </w:p>
        </w:tc>
        <w:tc>
          <w:tcPr>
            <w:tcW w:w="2394" w:type="dxa"/>
          </w:tcPr>
          <w:p w:rsidR="00DE7ADB" w:rsidRDefault="00DE7ADB" w:rsidP="00506021">
            <w:r>
              <w:t>Log transform</w:t>
            </w:r>
          </w:p>
        </w:tc>
        <w:tc>
          <w:tcPr>
            <w:tcW w:w="2394" w:type="dxa"/>
          </w:tcPr>
          <w:p w:rsidR="00DE7ADB" w:rsidRDefault="00DE7ADB" w:rsidP="00506021">
            <w:r w:rsidRPr="000B3C91">
              <w:t>Latitude</w:t>
            </w:r>
            <w:r>
              <w:t>,</w:t>
            </w:r>
          </w:p>
          <w:p w:rsidR="00DE7ADB" w:rsidRDefault="00DE7ADB" w:rsidP="00506021">
            <w:r w:rsidRPr="000B3C91">
              <w:t>Longitude</w:t>
            </w:r>
            <w:r>
              <w:t xml:space="preserve">, </w:t>
            </w:r>
            <w:r w:rsidRPr="000B3C91">
              <w:t>Temperature</w:t>
            </w:r>
            <w:r>
              <w:t xml:space="preserve">, </w:t>
            </w:r>
            <w:r w:rsidRPr="000B3C91">
              <w:t>Precipitation</w:t>
            </w:r>
            <w:r>
              <w:t xml:space="preserve">, </w:t>
            </w:r>
            <w:r w:rsidRPr="000B3C91">
              <w:t>Fog_Presence</w:t>
            </w:r>
          </w:p>
        </w:tc>
        <w:tc>
          <w:tcPr>
            <w:tcW w:w="2394" w:type="dxa"/>
          </w:tcPr>
          <w:p w:rsidR="00DE7ADB" w:rsidRDefault="00DE7ADB" w:rsidP="00506021">
            <w:pPr>
              <w:pStyle w:val="HTMLPreformatted"/>
              <w:shd w:val="clear" w:color="auto" w:fill="FFFFFF"/>
              <w:wordWrap w:val="0"/>
              <w:textAlignment w:val="baseline"/>
              <w:rPr>
                <w:color w:val="000000"/>
                <w:sz w:val="21"/>
                <w:szCs w:val="21"/>
              </w:rPr>
            </w:pPr>
            <w:r>
              <w:rPr>
                <w:color w:val="000000"/>
                <w:sz w:val="21"/>
                <w:szCs w:val="21"/>
              </w:rPr>
              <w:t>0.0129</w:t>
            </w:r>
          </w:p>
          <w:p w:rsidR="00DE7ADB" w:rsidRDefault="00DE7ADB" w:rsidP="00506021"/>
        </w:tc>
      </w:tr>
      <w:tr w:rsidR="00DE7ADB" w:rsidTr="00506021">
        <w:tc>
          <w:tcPr>
            <w:tcW w:w="2394" w:type="dxa"/>
          </w:tcPr>
          <w:p w:rsidR="00DE7ADB" w:rsidRDefault="00DE7ADB" w:rsidP="00506021">
            <w:r>
              <w:t>Daily cases</w:t>
            </w:r>
          </w:p>
        </w:tc>
        <w:tc>
          <w:tcPr>
            <w:tcW w:w="2394" w:type="dxa"/>
          </w:tcPr>
          <w:p w:rsidR="00DE7ADB" w:rsidRDefault="00DE7ADB" w:rsidP="00506021">
            <w:r>
              <w:t>MinMaxScaler</w:t>
            </w:r>
          </w:p>
        </w:tc>
        <w:tc>
          <w:tcPr>
            <w:tcW w:w="2394" w:type="dxa"/>
          </w:tcPr>
          <w:p w:rsidR="00DE7ADB" w:rsidRDefault="00DE7ADB" w:rsidP="00506021">
            <w:r>
              <w:t>Latitude,</w:t>
            </w:r>
          </w:p>
          <w:p w:rsidR="00DE7ADB" w:rsidRDefault="00DE7ADB" w:rsidP="00506021">
            <w:r>
              <w:t>Longitude,</w:t>
            </w:r>
          </w:p>
          <w:p w:rsidR="00DE7ADB" w:rsidRDefault="00DE7ADB" w:rsidP="00506021">
            <w:r>
              <w:t>Wind_speed,</w:t>
            </w:r>
          </w:p>
          <w:p w:rsidR="00DE7ADB" w:rsidRDefault="00DE7ADB" w:rsidP="00506021">
            <w:r>
              <w:lastRenderedPageBreak/>
              <w:t>Fog_Presence,</w:t>
            </w:r>
          </w:p>
          <w:p w:rsidR="00DE7ADB" w:rsidRDefault="00DE7ADB" w:rsidP="00506021">
            <w:r>
              <w:t>Precipitation</w:t>
            </w:r>
          </w:p>
        </w:tc>
        <w:tc>
          <w:tcPr>
            <w:tcW w:w="2394" w:type="dxa"/>
          </w:tcPr>
          <w:p w:rsidR="00DE7ADB" w:rsidRDefault="00DE7ADB" w:rsidP="00506021">
            <w:pPr>
              <w:pStyle w:val="HTMLPreformatted"/>
              <w:shd w:val="clear" w:color="auto" w:fill="FFFFFF"/>
              <w:wordWrap w:val="0"/>
              <w:textAlignment w:val="baseline"/>
              <w:rPr>
                <w:color w:val="000000"/>
                <w:sz w:val="21"/>
                <w:szCs w:val="21"/>
              </w:rPr>
            </w:pPr>
            <w:r>
              <w:rPr>
                <w:color w:val="000000"/>
                <w:sz w:val="21"/>
                <w:szCs w:val="21"/>
              </w:rPr>
              <w:lastRenderedPageBreak/>
              <w:t>0.0055</w:t>
            </w:r>
          </w:p>
          <w:p w:rsidR="00DE7ADB" w:rsidRDefault="00DE7ADB" w:rsidP="00506021"/>
        </w:tc>
      </w:tr>
      <w:tr w:rsidR="00DE7ADB" w:rsidTr="00506021">
        <w:tc>
          <w:tcPr>
            <w:tcW w:w="2394" w:type="dxa"/>
          </w:tcPr>
          <w:p w:rsidR="00DE7ADB" w:rsidRDefault="00DE7ADB" w:rsidP="00506021">
            <w:r>
              <w:lastRenderedPageBreak/>
              <w:t>Daily Death</w:t>
            </w:r>
          </w:p>
        </w:tc>
        <w:tc>
          <w:tcPr>
            <w:tcW w:w="2394" w:type="dxa"/>
          </w:tcPr>
          <w:p w:rsidR="00DE7ADB" w:rsidRDefault="00DE7ADB" w:rsidP="00506021">
            <w:r>
              <w:t>Log transform</w:t>
            </w:r>
          </w:p>
        </w:tc>
        <w:tc>
          <w:tcPr>
            <w:tcW w:w="2394" w:type="dxa"/>
          </w:tcPr>
          <w:p w:rsidR="00DE7ADB" w:rsidRDefault="00DE7ADB" w:rsidP="00506021">
            <w:r>
              <w:t>Temperature,</w:t>
            </w:r>
          </w:p>
          <w:p w:rsidR="00DE7ADB" w:rsidRDefault="00DE7ADB" w:rsidP="00506021">
            <w:r>
              <w:t>Longitude,</w:t>
            </w:r>
          </w:p>
          <w:p w:rsidR="00DE7ADB" w:rsidRDefault="00DE7ADB" w:rsidP="00506021">
            <w:r>
              <w:t>Latitude,</w:t>
            </w:r>
          </w:p>
          <w:p w:rsidR="00DE7ADB" w:rsidRDefault="00DE7ADB" w:rsidP="00506021">
            <w:r>
              <w:t>Fog_Presence,</w:t>
            </w:r>
          </w:p>
          <w:p w:rsidR="00DE7ADB" w:rsidRDefault="00DE7ADB" w:rsidP="00506021">
            <w:r>
              <w:t>Precipitation</w:t>
            </w:r>
          </w:p>
        </w:tc>
        <w:tc>
          <w:tcPr>
            <w:tcW w:w="2394" w:type="dxa"/>
          </w:tcPr>
          <w:p w:rsidR="00DE7ADB" w:rsidRDefault="00DE7ADB" w:rsidP="00506021">
            <w:pPr>
              <w:pStyle w:val="HTMLPreformatted"/>
              <w:shd w:val="clear" w:color="auto" w:fill="FFFFFF"/>
              <w:wordWrap w:val="0"/>
              <w:textAlignment w:val="baseline"/>
              <w:rPr>
                <w:color w:val="000000"/>
                <w:sz w:val="21"/>
                <w:szCs w:val="21"/>
              </w:rPr>
            </w:pPr>
            <w:r>
              <w:rPr>
                <w:color w:val="000000"/>
                <w:sz w:val="21"/>
                <w:szCs w:val="21"/>
              </w:rPr>
              <w:t>0.012</w:t>
            </w:r>
          </w:p>
          <w:p w:rsidR="00DE7ADB" w:rsidRDefault="00DE7ADB" w:rsidP="00506021"/>
        </w:tc>
      </w:tr>
      <w:tr w:rsidR="00DE7ADB" w:rsidTr="00506021">
        <w:tc>
          <w:tcPr>
            <w:tcW w:w="2394" w:type="dxa"/>
          </w:tcPr>
          <w:p w:rsidR="00DE7ADB" w:rsidRDefault="00DE7ADB" w:rsidP="00506021">
            <w:r>
              <w:t>Daily Death</w:t>
            </w:r>
          </w:p>
        </w:tc>
        <w:tc>
          <w:tcPr>
            <w:tcW w:w="2394" w:type="dxa"/>
          </w:tcPr>
          <w:p w:rsidR="00DE7ADB" w:rsidRDefault="00DE7ADB" w:rsidP="00506021">
            <w:r>
              <w:t>MinMaxScaler</w:t>
            </w:r>
          </w:p>
        </w:tc>
        <w:tc>
          <w:tcPr>
            <w:tcW w:w="2394" w:type="dxa"/>
          </w:tcPr>
          <w:p w:rsidR="00DE7ADB" w:rsidRDefault="00DE7ADB" w:rsidP="00506021">
            <w:r>
              <w:t>Latitude,</w:t>
            </w:r>
          </w:p>
          <w:p w:rsidR="00DE7ADB" w:rsidRDefault="00DE7ADB" w:rsidP="00506021">
            <w:r>
              <w:t>Temperature,</w:t>
            </w:r>
          </w:p>
          <w:p w:rsidR="00DE7ADB" w:rsidRDefault="00DE7ADB" w:rsidP="00506021">
            <w:r>
              <w:t>Wind_speed,</w:t>
            </w:r>
          </w:p>
          <w:p w:rsidR="00DE7ADB" w:rsidRDefault="00DE7ADB" w:rsidP="00506021">
            <w:r>
              <w:t>Fog_Presence,</w:t>
            </w:r>
          </w:p>
          <w:p w:rsidR="00DE7ADB" w:rsidRDefault="00DE7ADB" w:rsidP="00506021">
            <w:r>
              <w:t>Precipitation</w:t>
            </w:r>
            <w:r>
              <w:tab/>
            </w:r>
          </w:p>
        </w:tc>
        <w:tc>
          <w:tcPr>
            <w:tcW w:w="2394" w:type="dxa"/>
          </w:tcPr>
          <w:p w:rsidR="00DE7ADB" w:rsidRDefault="00DE7ADB" w:rsidP="00506021">
            <w:pPr>
              <w:pStyle w:val="HTMLPreformatted"/>
              <w:shd w:val="clear" w:color="auto" w:fill="FFFFFF"/>
              <w:wordWrap w:val="0"/>
              <w:textAlignment w:val="baseline"/>
              <w:rPr>
                <w:color w:val="000000"/>
                <w:sz w:val="21"/>
                <w:szCs w:val="21"/>
              </w:rPr>
            </w:pPr>
            <w:r>
              <w:rPr>
                <w:color w:val="000000"/>
                <w:sz w:val="21"/>
                <w:szCs w:val="21"/>
              </w:rPr>
              <w:t>0.003</w:t>
            </w:r>
          </w:p>
          <w:p w:rsidR="00DE7ADB" w:rsidRDefault="00DE7ADB" w:rsidP="00506021"/>
        </w:tc>
      </w:tr>
    </w:tbl>
    <w:p w:rsidR="005D6B3F" w:rsidRDefault="005D6B3F" w:rsidP="005D6B3F">
      <w:pPr>
        <w:pStyle w:val="Heading2"/>
        <w:numPr>
          <w:ilvl w:val="1"/>
          <w:numId w:val="4"/>
        </w:numPr>
      </w:pPr>
      <w:bookmarkStart w:id="27" w:name="_Toc80705292"/>
      <w:r>
        <w:t>Liner regression Result</w:t>
      </w:r>
      <w:bookmarkEnd w:id="27"/>
    </w:p>
    <w:p w:rsidR="005D6B3F" w:rsidRDefault="005D6B3F" w:rsidP="005D6B3F">
      <w:r>
        <w:t>The model score when “daily cases” as target column is “</w:t>
      </w:r>
      <w:r w:rsidRPr="004F6320">
        <w:t>0.01217942348510792</w:t>
      </w:r>
      <w:r>
        <w:t>”</w:t>
      </w:r>
    </w:p>
    <w:p w:rsidR="005D6B3F" w:rsidRDefault="005D6B3F" w:rsidP="005D6B3F">
      <w:r>
        <w:t>The intercept value when “daily cases” scenario is “</w:t>
      </w:r>
      <w:r w:rsidRPr="004F6320">
        <w:t>[50.46510316]</w:t>
      </w:r>
      <w:r>
        <w:t>”</w:t>
      </w:r>
    </w:p>
    <w:p w:rsidR="005D6B3F" w:rsidRDefault="005D6B3F" w:rsidP="005D6B3F">
      <w:r>
        <w:t>Coefficients are:</w:t>
      </w:r>
    </w:p>
    <w:p w:rsidR="00A4384C" w:rsidRDefault="005D6B3F" w:rsidP="00A4384C">
      <w:r>
        <w:t xml:space="preserve">[[  </w:t>
      </w:r>
      <w:r w:rsidR="00A4384C">
        <w:t>3.60687238  -0.28825498   1.3806063   -3.51007481 101.71597917</w:t>
      </w:r>
    </w:p>
    <w:p w:rsidR="005D6B3F" w:rsidRDefault="00A4384C" w:rsidP="00A4384C">
      <w:r>
        <w:t xml:space="preserve">  -21.12532413</w:t>
      </w:r>
      <w:r w:rsidR="005D6B3F">
        <w:t>]]</w:t>
      </w:r>
    </w:p>
    <w:p w:rsidR="005D6B3F" w:rsidRDefault="005D6B3F" w:rsidP="005D6B3F">
      <w:r>
        <w:t>The model score when “daily death” as target column is “</w:t>
      </w:r>
      <w:r w:rsidRPr="00397258">
        <w:t>0.007281832331929361</w:t>
      </w:r>
      <w:r>
        <w:t>”</w:t>
      </w:r>
    </w:p>
    <w:p w:rsidR="005D6B3F" w:rsidRDefault="005D6B3F" w:rsidP="005D6B3F">
      <w:r>
        <w:t>The intercept value when “daily cases” scenario is “</w:t>
      </w:r>
      <w:r w:rsidRPr="00397258">
        <w:t>[-0.01688669]</w:t>
      </w:r>
      <w:r>
        <w:t>”</w:t>
      </w:r>
    </w:p>
    <w:p w:rsidR="005D6B3F" w:rsidRDefault="005D6B3F" w:rsidP="005D6B3F">
      <w:r>
        <w:t>Coefficients are:</w:t>
      </w:r>
    </w:p>
    <w:p w:rsidR="00AD0E43" w:rsidRDefault="005D6B3F" w:rsidP="00AD0E43">
      <w:r>
        <w:t>[[</w:t>
      </w:r>
      <w:r w:rsidR="00AD0E43">
        <w:t>2.33347516e-01  2.81383458e-03  1.53265362e-01 -1.52593421e-01</w:t>
      </w:r>
    </w:p>
    <w:p w:rsidR="005D6B3F" w:rsidRDefault="00AD0E43" w:rsidP="00AD0E43">
      <w:r>
        <w:t xml:space="preserve">   2.85253703e+00 -4.68842488e+00</w:t>
      </w:r>
      <w:r w:rsidR="005D6B3F">
        <w:t>]]</w:t>
      </w:r>
    </w:p>
    <w:tbl>
      <w:tblPr>
        <w:tblStyle w:val="TableGrid"/>
        <w:tblW w:w="0" w:type="auto"/>
        <w:tblLook w:val="04A0" w:firstRow="1" w:lastRow="0" w:firstColumn="1" w:lastColumn="0" w:noHBand="0" w:noVBand="1"/>
      </w:tblPr>
      <w:tblGrid>
        <w:gridCol w:w="3280"/>
        <w:gridCol w:w="3246"/>
        <w:gridCol w:w="3050"/>
      </w:tblGrid>
      <w:tr w:rsidR="006A5896" w:rsidTr="006A5896">
        <w:tc>
          <w:tcPr>
            <w:tcW w:w="3280" w:type="dxa"/>
          </w:tcPr>
          <w:p w:rsidR="006A5896" w:rsidRPr="00E93061" w:rsidRDefault="006A5896" w:rsidP="00AD0E43">
            <w:pPr>
              <w:rPr>
                <w:b/>
              </w:rPr>
            </w:pPr>
            <w:r w:rsidRPr="00E93061">
              <w:rPr>
                <w:b/>
              </w:rPr>
              <w:t>Error</w:t>
            </w:r>
          </w:p>
        </w:tc>
        <w:tc>
          <w:tcPr>
            <w:tcW w:w="3246" w:type="dxa"/>
          </w:tcPr>
          <w:p w:rsidR="006A5896" w:rsidRPr="00E93061" w:rsidRDefault="006A5896" w:rsidP="00AD0E43">
            <w:pPr>
              <w:rPr>
                <w:b/>
              </w:rPr>
            </w:pPr>
            <w:r w:rsidRPr="00E93061">
              <w:rPr>
                <w:b/>
              </w:rPr>
              <w:t>Daily death error</w:t>
            </w:r>
          </w:p>
        </w:tc>
        <w:tc>
          <w:tcPr>
            <w:tcW w:w="3050" w:type="dxa"/>
          </w:tcPr>
          <w:p w:rsidR="006A5896" w:rsidRPr="00E93061" w:rsidRDefault="006A5896" w:rsidP="00AD0E43">
            <w:pPr>
              <w:rPr>
                <w:b/>
              </w:rPr>
            </w:pPr>
            <w:r w:rsidRPr="00E93061">
              <w:rPr>
                <w:b/>
              </w:rPr>
              <w:t>Daily cases</w:t>
            </w:r>
          </w:p>
        </w:tc>
      </w:tr>
      <w:tr w:rsidR="006A5896" w:rsidTr="006A5896">
        <w:tc>
          <w:tcPr>
            <w:tcW w:w="3280" w:type="dxa"/>
          </w:tcPr>
          <w:p w:rsidR="006A5896" w:rsidRDefault="006A5896" w:rsidP="00AD0E43">
            <w:r>
              <w:t>MAE</w:t>
            </w:r>
          </w:p>
        </w:tc>
        <w:tc>
          <w:tcPr>
            <w:tcW w:w="3246"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11.632046168505786</w:t>
            </w:r>
          </w:p>
        </w:tc>
        <w:tc>
          <w:tcPr>
            <w:tcW w:w="3050"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203.8356469550698</w:t>
            </w:r>
          </w:p>
        </w:tc>
      </w:tr>
      <w:tr w:rsidR="006A5896" w:rsidTr="006A5896">
        <w:tc>
          <w:tcPr>
            <w:tcW w:w="3280" w:type="dxa"/>
          </w:tcPr>
          <w:p w:rsidR="006A5896" w:rsidRDefault="006A5896" w:rsidP="00AD0E43">
            <w:r>
              <w:t>MSE</w:t>
            </w:r>
          </w:p>
        </w:tc>
        <w:tc>
          <w:tcPr>
            <w:tcW w:w="3246"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1874.690015625511</w:t>
            </w:r>
          </w:p>
        </w:tc>
        <w:tc>
          <w:tcPr>
            <w:tcW w:w="3050"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242288.92083921688</w:t>
            </w:r>
          </w:p>
        </w:tc>
      </w:tr>
      <w:tr w:rsidR="006A5896" w:rsidTr="006A5896">
        <w:tc>
          <w:tcPr>
            <w:tcW w:w="3280" w:type="dxa"/>
          </w:tcPr>
          <w:p w:rsidR="006A5896" w:rsidRDefault="006A5896" w:rsidP="00AD0E43">
            <w:r>
              <w:t>MAE square</w:t>
            </w:r>
          </w:p>
        </w:tc>
        <w:tc>
          <w:tcPr>
            <w:tcW w:w="3246"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3.410578568000712</w:t>
            </w:r>
          </w:p>
        </w:tc>
        <w:tc>
          <w:tcPr>
            <w:tcW w:w="3050" w:type="dxa"/>
          </w:tcPr>
          <w:p w:rsidR="006A5896" w:rsidRPr="006A5896" w:rsidRDefault="006A5896" w:rsidP="006A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A5896">
              <w:rPr>
                <w:rFonts w:ascii="Courier New" w:eastAsia="Times New Roman" w:hAnsi="Courier New" w:cs="Courier New"/>
                <w:color w:val="000000"/>
                <w:sz w:val="21"/>
                <w:szCs w:val="21"/>
              </w:rPr>
              <w:t>14.277102190398084</w:t>
            </w:r>
          </w:p>
        </w:tc>
      </w:tr>
    </w:tbl>
    <w:p w:rsidR="009E6F00" w:rsidRDefault="009E6F00" w:rsidP="009E6F00">
      <w:pPr>
        <w:pStyle w:val="Heading3"/>
      </w:pPr>
      <w:bookmarkStart w:id="28" w:name="_Toc80705293"/>
      <w:r>
        <w:t>Simple linear regression evaluation:</w:t>
      </w:r>
      <w:bookmarkEnd w:id="28"/>
    </w:p>
    <w:p w:rsidR="004B0E57" w:rsidRDefault="00FB3E2E" w:rsidP="001E5940">
      <w:pPr>
        <w:rPr>
          <w:rFonts w:cstheme="minorHAnsi"/>
        </w:rPr>
      </w:pPr>
      <w:r>
        <w:rPr>
          <w:rFonts w:cstheme="minorHAnsi"/>
        </w:rPr>
        <w:t>For daily cases according to coefficient values</w:t>
      </w:r>
    </w:p>
    <w:p w:rsidR="00FB3E2E" w:rsidRDefault="00FB3E2E" w:rsidP="001E5940">
      <w:pPr>
        <w:rPr>
          <w:rFonts w:cstheme="minorHAnsi"/>
        </w:rPr>
      </w:pPr>
      <w:r w:rsidRPr="00FB3E2E">
        <w:rPr>
          <w:rFonts w:cstheme="minorHAnsi"/>
        </w:rPr>
        <w:t xml:space="preserve">An additional </w:t>
      </w:r>
      <w:r>
        <w:rPr>
          <w:rFonts w:cstheme="minorHAnsi"/>
        </w:rPr>
        <w:t>1</w:t>
      </w:r>
      <w:r w:rsidR="00A4384C">
        <w:rPr>
          <w:rFonts w:cstheme="minorHAnsi"/>
        </w:rPr>
        <w:t xml:space="preserve"> unit</w:t>
      </w:r>
      <w:r>
        <w:rPr>
          <w:rFonts w:cstheme="minorHAnsi"/>
        </w:rPr>
        <w:t xml:space="preserve"> in </w:t>
      </w:r>
      <w:r w:rsidR="00A4384C">
        <w:rPr>
          <w:rFonts w:cstheme="minorHAnsi"/>
        </w:rPr>
        <w:t>Latitude, Longitude, Temperature, Wind_speed</w:t>
      </w:r>
      <w:r w:rsidR="00A4384C" w:rsidRPr="00A4384C">
        <w:rPr>
          <w:rFonts w:cstheme="minorHAnsi"/>
        </w:rPr>
        <w:t>,</w:t>
      </w:r>
      <w:r w:rsidR="00A4384C">
        <w:rPr>
          <w:rFonts w:cstheme="minorHAnsi"/>
        </w:rPr>
        <w:t xml:space="preserve"> Precipitation, Fog_Presence are</w:t>
      </w:r>
      <w:r w:rsidRPr="00FB3E2E">
        <w:rPr>
          <w:rFonts w:cstheme="minorHAnsi"/>
        </w:rPr>
        <w:t xml:space="preserve"> associated with an increase in </w:t>
      </w:r>
      <w:r w:rsidR="00A4384C" w:rsidRPr="00A4384C">
        <w:rPr>
          <w:rFonts w:cstheme="minorHAnsi"/>
        </w:rPr>
        <w:t>Daily_cases</w:t>
      </w:r>
      <w:r w:rsidRPr="00FB3E2E">
        <w:rPr>
          <w:rFonts w:cstheme="minorHAnsi"/>
        </w:rPr>
        <w:t xml:space="preserve"> of </w:t>
      </w:r>
      <w:r w:rsidR="00A4384C">
        <w:rPr>
          <w:rFonts w:cstheme="minorHAnsi"/>
        </w:rPr>
        <w:t>[[</w:t>
      </w:r>
      <w:r w:rsidR="005978AF">
        <w:rPr>
          <w:rFonts w:cstheme="minorHAnsi"/>
        </w:rPr>
        <w:t>3.6, 0.28, 1.3, -3.5, 101.7 and -21.1</w:t>
      </w:r>
      <w:r w:rsidR="00A4384C">
        <w:rPr>
          <w:rFonts w:cstheme="minorHAnsi"/>
        </w:rPr>
        <w:t>]]</w:t>
      </w:r>
      <w:r w:rsidRPr="00FB3E2E">
        <w:rPr>
          <w:rFonts w:cstheme="minorHAnsi"/>
        </w:rPr>
        <w:t xml:space="preserve"> widgets</w:t>
      </w:r>
    </w:p>
    <w:p w:rsidR="004B0E57" w:rsidRPr="004B0E57" w:rsidRDefault="004B0E57" w:rsidP="004B0E57">
      <w:pPr>
        <w:pStyle w:val="Heading2"/>
        <w:numPr>
          <w:ilvl w:val="1"/>
          <w:numId w:val="4"/>
        </w:numPr>
      </w:pPr>
      <w:bookmarkStart w:id="29" w:name="_Toc80705294"/>
      <w:r>
        <w:t>LASSO result</w:t>
      </w:r>
      <w:bookmarkEnd w:id="29"/>
    </w:p>
    <w:p w:rsidR="001E5940" w:rsidRPr="001E5940" w:rsidRDefault="001E5940" w:rsidP="001E5940">
      <w:pPr>
        <w:rPr>
          <w:rFonts w:cstheme="minorHAnsi"/>
        </w:rPr>
      </w:pPr>
      <w:r w:rsidRPr="001E5940">
        <w:rPr>
          <w:rFonts w:cstheme="minorHAnsi"/>
        </w:rPr>
        <w:t>Following are the result for target column “daily cases”</w:t>
      </w:r>
    </w:p>
    <w:p w:rsidR="001E5940" w:rsidRPr="001E5940" w:rsidRDefault="001E5940" w:rsidP="001E5940">
      <w:pPr>
        <w:rPr>
          <w:rFonts w:cstheme="minorHAnsi"/>
        </w:rPr>
      </w:pPr>
      <w:r w:rsidRPr="001E5940">
        <w:rPr>
          <w:rFonts w:cstheme="minorHAnsi"/>
        </w:rPr>
        <w:lastRenderedPageBreak/>
        <w:t>The alpha of lasso is “3.612”</w:t>
      </w:r>
    </w:p>
    <w:p w:rsidR="001E5940" w:rsidRPr="001E5940" w:rsidRDefault="001E5940" w:rsidP="001E5940">
      <w:pPr>
        <w:rPr>
          <w:rFonts w:cstheme="minorHAnsi"/>
        </w:rPr>
      </w:pPr>
      <w:r w:rsidRPr="001E5940">
        <w:rPr>
          <w:rFonts w:cstheme="minorHAnsi"/>
        </w:rPr>
        <w:t>The MAE of Lasso is 199 with standard deviation 36.21</w:t>
      </w:r>
    </w:p>
    <w:p w:rsidR="001E5940" w:rsidRPr="001E5940" w:rsidRDefault="001E5940" w:rsidP="001E5940">
      <w:pPr>
        <w:rPr>
          <w:rFonts w:cstheme="minorHAnsi"/>
        </w:rPr>
      </w:pPr>
      <w:r w:rsidRPr="001E5940">
        <w:rPr>
          <w:rFonts w:cstheme="minorHAnsi"/>
        </w:rPr>
        <w:t>R ^ 2 of Lasso model for daily cases is 0.010</w:t>
      </w:r>
    </w:p>
    <w:p w:rsidR="001E5940" w:rsidRPr="001E5940" w:rsidRDefault="001E5940" w:rsidP="001E5940">
      <w:pPr>
        <w:rPr>
          <w:rFonts w:cstheme="minorHAnsi"/>
        </w:rPr>
      </w:pPr>
      <w:r w:rsidRPr="001E5940">
        <w:rPr>
          <w:rFonts w:cstheme="minorHAnsi"/>
        </w:rPr>
        <w:t>Following are the coefficient of variables</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[('X1', 63.078648818690816),</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('X2', -12.199999312526304),</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('X3', 0.0),</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('X4', -13.416623618270977),</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('X5', 18.284967703400554),</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('X6', -0.7169282093478736)]</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Following are the artifacts for target column “daily death”</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Alpha is 0.001</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R^2 of daily death is 0.005</w:t>
      </w:r>
    </w:p>
    <w:p w:rsidR="001E5940" w:rsidRPr="001E5940" w:rsidRDefault="001E5940" w:rsidP="001E5940">
      <w:pPr>
        <w:pStyle w:val="HTMLPreformatted"/>
        <w:shd w:val="clear" w:color="auto" w:fill="FFFFFF"/>
        <w:wordWrap w:val="0"/>
        <w:textAlignment w:val="baseline"/>
        <w:rPr>
          <w:rFonts w:asciiTheme="minorHAnsi" w:hAnsiTheme="minorHAnsi" w:cstheme="minorHAnsi"/>
          <w:sz w:val="22"/>
          <w:szCs w:val="22"/>
        </w:rPr>
      </w:pP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sz w:val="22"/>
          <w:szCs w:val="22"/>
        </w:rPr>
        <w:t xml:space="preserve">The MAE of Lasso is </w:t>
      </w:r>
      <w:r w:rsidRPr="001E5940">
        <w:rPr>
          <w:rFonts w:asciiTheme="minorHAnsi" w:hAnsiTheme="minorHAnsi" w:cstheme="minorHAnsi"/>
          <w:color w:val="000000"/>
          <w:sz w:val="22"/>
          <w:szCs w:val="22"/>
        </w:rPr>
        <w:t xml:space="preserve">13.046 </w:t>
      </w:r>
      <w:r w:rsidRPr="001E5940">
        <w:rPr>
          <w:rFonts w:asciiTheme="minorHAnsi" w:hAnsiTheme="minorHAnsi" w:cstheme="minorHAnsi"/>
          <w:sz w:val="22"/>
          <w:szCs w:val="22"/>
        </w:rPr>
        <w:t xml:space="preserve">with standard deviation </w:t>
      </w:r>
      <w:r w:rsidRPr="001E5940">
        <w:rPr>
          <w:rFonts w:asciiTheme="minorHAnsi" w:hAnsiTheme="minorHAnsi" w:cstheme="minorHAnsi"/>
          <w:color w:val="000000"/>
          <w:sz w:val="22"/>
          <w:szCs w:val="22"/>
        </w:rPr>
        <w:t>3.174</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p>
    <w:p w:rsidR="001E5940" w:rsidRPr="001E5940" w:rsidRDefault="0017777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Coefficients of columns are</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[('X1', 4.833342366081169),</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('X2', 0.17941793941332618),</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('X3', 1.7315854855139525),</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('X4', -1.325680453751225),</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('X5', 2.0334654716533547),</w:t>
      </w:r>
    </w:p>
    <w:p w:rsidR="001E5940" w:rsidRPr="001E5940" w:rsidRDefault="001E5940" w:rsidP="001E5940">
      <w:pPr>
        <w:pStyle w:val="HTMLPreformatted"/>
        <w:shd w:val="clear" w:color="auto" w:fill="FFFFFF"/>
        <w:wordWrap w:val="0"/>
        <w:textAlignment w:val="baseline"/>
        <w:rPr>
          <w:rFonts w:asciiTheme="minorHAnsi" w:hAnsiTheme="minorHAnsi" w:cstheme="minorHAnsi"/>
          <w:color w:val="000000"/>
          <w:sz w:val="22"/>
          <w:szCs w:val="22"/>
        </w:rPr>
      </w:pPr>
      <w:r w:rsidRPr="001E5940">
        <w:rPr>
          <w:rFonts w:asciiTheme="minorHAnsi" w:hAnsiTheme="minorHAnsi" w:cstheme="minorHAnsi"/>
          <w:color w:val="000000"/>
          <w:sz w:val="22"/>
          <w:szCs w:val="22"/>
        </w:rPr>
        <w:t xml:space="preserve"> ('X6', -1.4841980324738442)]</w:t>
      </w:r>
    </w:p>
    <w:p w:rsidR="001E5940" w:rsidRDefault="001E5940" w:rsidP="001E5940">
      <w:pPr>
        <w:pStyle w:val="HTMLPreformatted"/>
        <w:shd w:val="clear" w:color="auto" w:fill="FFFFFF"/>
        <w:wordWrap w:val="0"/>
        <w:textAlignment w:val="baseline"/>
        <w:rPr>
          <w:color w:val="000000"/>
          <w:sz w:val="21"/>
          <w:szCs w:val="21"/>
        </w:rPr>
      </w:pPr>
    </w:p>
    <w:p w:rsidR="001E5940" w:rsidRDefault="001E5940" w:rsidP="001E5940">
      <w:pPr>
        <w:pStyle w:val="Heading3"/>
      </w:pPr>
      <w:bookmarkStart w:id="30" w:name="_Toc80705295"/>
      <w:r>
        <w:t>LASSO evaluation result</w:t>
      </w:r>
      <w:bookmarkEnd w:id="30"/>
    </w:p>
    <w:p w:rsidR="001E5940" w:rsidRDefault="001E5940" w:rsidP="001E5940">
      <w:r>
        <w:t>From above result it is evaluated that similar to multi and simple liner regression, LASSO is also not performing well on the dataset. The prediction score is only 1%.</w:t>
      </w:r>
    </w:p>
    <w:p w:rsidR="001E5940" w:rsidRDefault="001E5940" w:rsidP="001E5940">
      <w:r>
        <w:t>You can also see ALPHA value is high which mean coefficient of few features tend to zero.</w:t>
      </w:r>
    </w:p>
    <w:p w:rsidR="001E5940" w:rsidRDefault="001E5940" w:rsidP="001E5940">
      <w:r>
        <w:t>“X3” represent “</w:t>
      </w:r>
      <w:r w:rsidRPr="00FF7D81">
        <w:rPr>
          <w:b/>
        </w:rPr>
        <w:t>Temperature</w:t>
      </w:r>
      <w:r>
        <w:t>” and “X6” represent “</w:t>
      </w:r>
      <w:r w:rsidRPr="00FF7D81">
        <w:rPr>
          <w:b/>
        </w:rPr>
        <w:t>Fog</w:t>
      </w:r>
      <w:r>
        <w:t xml:space="preserve">” and </w:t>
      </w:r>
      <w:r w:rsidR="002B08B2">
        <w:t xml:space="preserve">there </w:t>
      </w:r>
      <w:r>
        <w:t xml:space="preserve">coefficient zero means that these variables are not playing role in prediction of </w:t>
      </w:r>
      <w:r w:rsidRPr="007253F0">
        <w:rPr>
          <w:b/>
        </w:rPr>
        <w:t>daily cases</w:t>
      </w:r>
      <w:r>
        <w:t xml:space="preserve">. </w:t>
      </w:r>
      <w:r w:rsidRPr="00FF7D81">
        <w:rPr>
          <w:b/>
        </w:rPr>
        <w:t>Latitude</w:t>
      </w:r>
      <w:r>
        <w:t xml:space="preserve"> and </w:t>
      </w:r>
      <w:r w:rsidRPr="00FF7D81">
        <w:rPr>
          <w:b/>
        </w:rPr>
        <w:t>precipitation</w:t>
      </w:r>
      <w:r>
        <w:t xml:space="preserve"> are most significant features in prediction of covid-19 cases </w:t>
      </w:r>
    </w:p>
    <w:p w:rsidR="001E5940" w:rsidRDefault="001E5940" w:rsidP="001E5940">
      <w:r>
        <w:t xml:space="preserve">For </w:t>
      </w:r>
      <w:r w:rsidRPr="007253F0">
        <w:rPr>
          <w:b/>
        </w:rPr>
        <w:t>daily death</w:t>
      </w:r>
      <w:r>
        <w:t xml:space="preserve"> the alpha value is 0.001 which means that most of the coefficients of variables are not tend to zero.</w:t>
      </w:r>
    </w:p>
    <w:p w:rsidR="004B0E57" w:rsidRDefault="001E5940" w:rsidP="004B0E57">
      <w:r>
        <w:lastRenderedPageBreak/>
        <w:t>Except “</w:t>
      </w:r>
      <w:r w:rsidRPr="00BC6AA6">
        <w:rPr>
          <w:b/>
        </w:rPr>
        <w:t>longitude</w:t>
      </w:r>
      <w:r>
        <w:t>” all variable</w:t>
      </w:r>
      <w:r w:rsidR="00FF7D81">
        <w:t>s</w:t>
      </w:r>
      <w:r>
        <w:t xml:space="preserve"> have non-zero coefficient mean they are significant features to predict daily death but there prediction score almost zero percent. Most significant features are latitude and precipitation.</w:t>
      </w:r>
    </w:p>
    <w:p w:rsidR="004B0E57" w:rsidRDefault="004B0E57" w:rsidP="004B0E57">
      <w:pPr>
        <w:pStyle w:val="Heading2"/>
        <w:numPr>
          <w:ilvl w:val="1"/>
          <w:numId w:val="4"/>
        </w:numPr>
      </w:pPr>
      <w:bookmarkStart w:id="31" w:name="_Toc80705296"/>
      <w:r>
        <w:t>Overall Regression result:</w:t>
      </w:r>
      <w:bookmarkEnd w:id="31"/>
    </w:p>
    <w:p w:rsidR="004B0E57" w:rsidRDefault="004B0E57" w:rsidP="004B0E57">
      <w:r>
        <w:t>Results of regression models show that models have very poor performance. R square-value of linear regression and scores of LASSO are very low</w:t>
      </w:r>
      <w:r w:rsidR="00D4710B">
        <w:t xml:space="preserve"> but on the other hand linear regression coefficient is not 0 so we cannot reject </w:t>
      </w:r>
      <w:r w:rsidR="00D4710B" w:rsidRPr="00BC6AA6">
        <w:rPr>
          <w:b/>
          <w:i/>
        </w:rPr>
        <w:t>null hypothesis</w:t>
      </w:r>
      <w:r>
        <w:t>. Therefore, regression predictive model is not possible.</w:t>
      </w:r>
    </w:p>
    <w:p w:rsidR="004B0E57" w:rsidRDefault="004B0E57" w:rsidP="004B0E57">
      <w:r>
        <w:t>From multilinear regression result it is evaluated that following are the significant variables in spread of Covid-19 cases and death.</w:t>
      </w:r>
    </w:p>
    <w:p w:rsidR="004B0E57" w:rsidRPr="00774F4A" w:rsidRDefault="004B0E57" w:rsidP="004B0E57">
      <w:pPr>
        <w:rPr>
          <w:b/>
        </w:rPr>
      </w:pPr>
      <w:r w:rsidRPr="00774F4A">
        <w:rPr>
          <w:b/>
        </w:rPr>
        <w:t>For death:</w:t>
      </w:r>
    </w:p>
    <w:p w:rsidR="004B0E57" w:rsidRDefault="004B0E57" w:rsidP="004B0E57">
      <w:r w:rsidRPr="00F87858">
        <w:rPr>
          <w:b/>
        </w:rPr>
        <w:t>Temperature</w:t>
      </w:r>
      <w:r>
        <w:t xml:space="preserve"> and </w:t>
      </w:r>
      <w:r w:rsidRPr="00F87858">
        <w:rPr>
          <w:b/>
        </w:rPr>
        <w:t>latitude</w:t>
      </w:r>
      <w:r>
        <w:t xml:space="preserve"> are the significant variables that play role in prediction of death by covid-19</w:t>
      </w:r>
    </w:p>
    <w:p w:rsidR="004B0E57" w:rsidRPr="00BF7E12" w:rsidRDefault="004B0E57" w:rsidP="004B0E57">
      <w:pPr>
        <w:rPr>
          <w:b/>
        </w:rPr>
      </w:pPr>
      <w:r w:rsidRPr="00BF7E12">
        <w:rPr>
          <w:b/>
        </w:rPr>
        <w:t>For daily cases:</w:t>
      </w:r>
    </w:p>
    <w:p w:rsidR="004B0E57" w:rsidRDefault="004B0E57" w:rsidP="004B0E57">
      <w:r w:rsidRPr="00F87858">
        <w:rPr>
          <w:b/>
        </w:rPr>
        <w:t>Longitude</w:t>
      </w:r>
      <w:r>
        <w:t xml:space="preserve">, </w:t>
      </w:r>
      <w:r w:rsidRPr="00F87858">
        <w:rPr>
          <w:b/>
        </w:rPr>
        <w:t>latitude</w:t>
      </w:r>
      <w:r>
        <w:t xml:space="preserve"> and </w:t>
      </w:r>
      <w:r w:rsidRPr="00F87858">
        <w:rPr>
          <w:b/>
        </w:rPr>
        <w:t>temperature</w:t>
      </w:r>
      <w:r>
        <w:t xml:space="preserve"> are the significant variables that play role in prediction of Covid-19 daily cases.</w:t>
      </w:r>
    </w:p>
    <w:p w:rsidR="002262F0" w:rsidRDefault="002262F0" w:rsidP="002262F0">
      <w:pPr>
        <w:pStyle w:val="Heading2"/>
        <w:numPr>
          <w:ilvl w:val="1"/>
          <w:numId w:val="4"/>
        </w:numPr>
      </w:pPr>
      <w:bookmarkStart w:id="32" w:name="_Toc80705297"/>
      <w:r>
        <w:t>Logistic regression Result</w:t>
      </w:r>
      <w:bookmarkEnd w:id="32"/>
    </w:p>
    <w:p w:rsidR="002262F0" w:rsidRDefault="002262F0" w:rsidP="002262F0">
      <w:r>
        <w:t>Following result extracted from logistic regression on train and test dataset.</w:t>
      </w:r>
    </w:p>
    <w:p w:rsidR="002262F0" w:rsidRPr="00A72723" w:rsidRDefault="002262F0" w:rsidP="002262F0">
      <w:pPr>
        <w:rPr>
          <w:b/>
        </w:rPr>
      </w:pPr>
      <w:r w:rsidRPr="00A72723">
        <w:rPr>
          <w:b/>
        </w:rPr>
        <w:t>Accuracy of Logistic regression classifier on training</w:t>
      </w:r>
      <w:r>
        <w:rPr>
          <w:b/>
        </w:rPr>
        <w:t xml:space="preserve"> daily cases</w:t>
      </w:r>
      <w:r w:rsidRPr="00A72723">
        <w:rPr>
          <w:b/>
        </w:rPr>
        <w:t xml:space="preserve"> set: 0.65</w:t>
      </w:r>
    </w:p>
    <w:p w:rsidR="002262F0" w:rsidRDefault="002262F0" w:rsidP="002262F0">
      <w:pPr>
        <w:rPr>
          <w:b/>
        </w:rPr>
      </w:pPr>
      <w:r w:rsidRPr="00A72723">
        <w:rPr>
          <w:b/>
        </w:rPr>
        <w:t>Accuracy of Logistic regression classifier on test</w:t>
      </w:r>
      <w:r>
        <w:rPr>
          <w:b/>
        </w:rPr>
        <w:t xml:space="preserve"> daily cases</w:t>
      </w:r>
      <w:r w:rsidRPr="00A72723">
        <w:rPr>
          <w:b/>
        </w:rPr>
        <w:t xml:space="preserve"> set: 0.64</w:t>
      </w:r>
    </w:p>
    <w:p w:rsidR="002262F0" w:rsidRPr="00AE4DB7" w:rsidRDefault="002262F0" w:rsidP="002262F0">
      <w:pPr>
        <w:rPr>
          <w:b/>
        </w:rPr>
      </w:pPr>
      <w:r w:rsidRPr="00AE4DB7">
        <w:rPr>
          <w:b/>
        </w:rPr>
        <w:t>Accuracy of Logistic regression classifier on training</w:t>
      </w:r>
      <w:r>
        <w:rPr>
          <w:b/>
        </w:rPr>
        <w:t xml:space="preserve"> daily death</w:t>
      </w:r>
      <w:r w:rsidRPr="00AE4DB7">
        <w:rPr>
          <w:b/>
        </w:rPr>
        <w:t xml:space="preserve"> set: 0.72</w:t>
      </w:r>
    </w:p>
    <w:p w:rsidR="002262F0" w:rsidRPr="00A72723" w:rsidRDefault="002262F0" w:rsidP="002262F0">
      <w:pPr>
        <w:rPr>
          <w:b/>
        </w:rPr>
      </w:pPr>
      <w:r w:rsidRPr="00AE4DB7">
        <w:rPr>
          <w:b/>
        </w:rPr>
        <w:t>Accuracy of Logistic regression classifier on test</w:t>
      </w:r>
      <w:r>
        <w:rPr>
          <w:b/>
        </w:rPr>
        <w:t xml:space="preserve"> daily death</w:t>
      </w:r>
      <w:r w:rsidRPr="00AE4DB7">
        <w:rPr>
          <w:b/>
        </w:rPr>
        <w:t xml:space="preserve"> set: 0.73</w:t>
      </w:r>
    </w:p>
    <w:p w:rsidR="002262F0" w:rsidRDefault="002262F0" w:rsidP="002262F0">
      <w:pPr>
        <w:pStyle w:val="Heading4"/>
      </w:pPr>
      <w:r>
        <w:t>Logistic regression evaluation</w:t>
      </w:r>
    </w:p>
    <w:p w:rsidR="002262F0" w:rsidRDefault="002262F0" w:rsidP="002262F0">
      <w:r>
        <w:t>From train and test regression result it can be concluded that results are much closed and there is very less room of error.</w:t>
      </w:r>
    </w:p>
    <w:p w:rsidR="00646B6D" w:rsidRDefault="00646B6D" w:rsidP="00646B6D">
      <w:pPr>
        <w:pStyle w:val="Heading2"/>
        <w:numPr>
          <w:ilvl w:val="1"/>
          <w:numId w:val="4"/>
        </w:numPr>
      </w:pPr>
      <w:bookmarkStart w:id="33" w:name="_Toc80705298"/>
      <w:r>
        <w:t>Random forest Result</w:t>
      </w:r>
      <w:bookmarkEnd w:id="33"/>
    </w:p>
    <w:p w:rsidR="00646B6D" w:rsidRPr="007F77EA"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F77EA">
        <w:rPr>
          <w:rFonts w:eastAsia="Times New Roman" w:cstheme="minorHAnsi"/>
          <w:color w:val="000000"/>
        </w:rPr>
        <w:t xml:space="preserve">Random forest classification </w:t>
      </w:r>
      <w:r w:rsidR="007F77EA">
        <w:rPr>
          <w:rFonts w:eastAsia="Times New Roman" w:cstheme="minorHAnsi"/>
          <w:color w:val="000000"/>
        </w:rPr>
        <w:t xml:space="preserve">Model Score for daily cases is </w:t>
      </w:r>
      <w:r w:rsidRPr="007F77EA">
        <w:rPr>
          <w:rFonts w:eastAsia="Times New Roman" w:cstheme="minorHAnsi"/>
          <w:color w:val="000000"/>
        </w:rPr>
        <w:t>99.03</w:t>
      </w:r>
    </w:p>
    <w:p w:rsidR="00646B6D" w:rsidRPr="007F77EA"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F77EA">
        <w:rPr>
          <w:rFonts w:eastAsia="Times New Roman" w:cstheme="minorHAnsi"/>
          <w:color w:val="000000"/>
        </w:rPr>
        <w:t>And the explained variance score is 0.9614319633261643</w:t>
      </w:r>
    </w:p>
    <w:p w:rsidR="00646B6D" w:rsidRPr="007F77EA"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646B6D" w:rsidRPr="007F77EA"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F77EA">
        <w:rPr>
          <w:rFonts w:eastAsia="Times New Roman" w:cstheme="minorHAnsi"/>
          <w:color w:val="000000"/>
        </w:rPr>
        <w:t>Random forest classification Model Score for daily death</w:t>
      </w:r>
      <w:r w:rsidR="007F77EA">
        <w:rPr>
          <w:rFonts w:eastAsia="Times New Roman" w:cstheme="minorHAnsi"/>
          <w:color w:val="000000"/>
        </w:rPr>
        <w:t xml:space="preserve"> is </w:t>
      </w:r>
      <w:r w:rsidRPr="007F77EA">
        <w:rPr>
          <w:rFonts w:eastAsia="Times New Roman" w:cstheme="minorHAnsi"/>
          <w:color w:val="000000"/>
        </w:rPr>
        <w:t>99.03</w:t>
      </w:r>
    </w:p>
    <w:p w:rsidR="00646B6D" w:rsidRPr="007F77EA"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rPr>
      </w:pPr>
      <w:r w:rsidRPr="007F77EA">
        <w:rPr>
          <w:rFonts w:eastAsia="Times New Roman" w:cstheme="minorHAnsi"/>
          <w:color w:val="000000"/>
        </w:rPr>
        <w:t>0.9614319633261643</w:t>
      </w:r>
    </w:p>
    <w:p w:rsidR="00646B6D" w:rsidRPr="00D14BB7" w:rsidRDefault="00646B6D" w:rsidP="00646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46B6D" w:rsidRDefault="00646B6D" w:rsidP="00646B6D"/>
    <w:p w:rsidR="00646B6D" w:rsidRDefault="00646B6D" w:rsidP="00646B6D">
      <w:pPr>
        <w:pStyle w:val="Heading4"/>
      </w:pPr>
      <w:r>
        <w:lastRenderedPageBreak/>
        <w:t>Random forest evaluation</w:t>
      </w:r>
    </w:p>
    <w:p w:rsidR="00646B6D" w:rsidRDefault="00646B6D" w:rsidP="00646B6D">
      <w:pPr>
        <w:keepNext/>
      </w:pPr>
      <w:r>
        <w:rPr>
          <w:noProof/>
        </w:rPr>
        <w:drawing>
          <wp:inline distT="0" distB="0" distL="0" distR="0" wp14:anchorId="2F296A0E" wp14:editId="62D65527">
            <wp:extent cx="3570474" cy="3154921"/>
            <wp:effectExtent l="0" t="0" r="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 case features"/>
                    <pic:cNvPicPr/>
                  </pic:nvPicPr>
                  <pic:blipFill>
                    <a:blip r:embed="rId45">
                      <a:extLst>
                        <a:ext uri="{28A0092B-C50C-407E-A947-70E740481C1C}">
                          <a14:useLocalDpi xmlns:a14="http://schemas.microsoft.com/office/drawing/2010/main" val="0"/>
                        </a:ext>
                      </a:extLst>
                    </a:blip>
                    <a:stretch>
                      <a:fillRect/>
                    </a:stretch>
                  </pic:blipFill>
                  <pic:spPr>
                    <a:xfrm>
                      <a:off x="0" y="0"/>
                      <a:ext cx="3570474" cy="3154921"/>
                    </a:xfrm>
                    <a:prstGeom prst="rect">
                      <a:avLst/>
                    </a:prstGeom>
                  </pic:spPr>
                </pic:pic>
              </a:graphicData>
            </a:graphic>
          </wp:inline>
        </w:drawing>
      </w:r>
    </w:p>
    <w:p w:rsidR="00646B6D" w:rsidRDefault="00646B6D" w:rsidP="00474508">
      <w:pPr>
        <w:pStyle w:val="Caption"/>
        <w:jc w:val="center"/>
      </w:pPr>
      <w:r>
        <w:t>Figure 5.4 Important features to predict daily cases</w:t>
      </w:r>
    </w:p>
    <w:p w:rsidR="00646B6D" w:rsidRDefault="00646B6D" w:rsidP="00646B6D">
      <w:pPr>
        <w:keepNext/>
      </w:pPr>
      <w:r>
        <w:rPr>
          <w:noProof/>
        </w:rPr>
        <w:drawing>
          <wp:inline distT="0" distB="0" distL="0" distR="0" wp14:anchorId="538DB09A" wp14:editId="7DBCF250">
            <wp:extent cx="3469617" cy="3065802"/>
            <wp:effectExtent l="0" t="0" r="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 death features"/>
                    <pic:cNvPicPr/>
                  </pic:nvPicPr>
                  <pic:blipFill>
                    <a:blip r:embed="rId46">
                      <a:extLst>
                        <a:ext uri="{28A0092B-C50C-407E-A947-70E740481C1C}">
                          <a14:useLocalDpi xmlns:a14="http://schemas.microsoft.com/office/drawing/2010/main" val="0"/>
                        </a:ext>
                      </a:extLst>
                    </a:blip>
                    <a:stretch>
                      <a:fillRect/>
                    </a:stretch>
                  </pic:blipFill>
                  <pic:spPr>
                    <a:xfrm>
                      <a:off x="0" y="0"/>
                      <a:ext cx="3469617" cy="3065802"/>
                    </a:xfrm>
                    <a:prstGeom prst="rect">
                      <a:avLst/>
                    </a:prstGeom>
                  </pic:spPr>
                </pic:pic>
              </a:graphicData>
            </a:graphic>
          </wp:inline>
        </w:drawing>
      </w:r>
    </w:p>
    <w:p w:rsidR="00646B6D" w:rsidRPr="0077065C" w:rsidRDefault="00646B6D" w:rsidP="00474508">
      <w:pPr>
        <w:pStyle w:val="Caption"/>
        <w:jc w:val="center"/>
      </w:pPr>
      <w:r>
        <w:t>Figure 5.5 Important features to predict daily death</w:t>
      </w:r>
    </w:p>
    <w:p w:rsidR="00D56CC6" w:rsidRPr="005E6645" w:rsidRDefault="00D56CC6" w:rsidP="004B0E57"/>
    <w:p w:rsidR="00982F8C" w:rsidRDefault="00E62007" w:rsidP="004B0E57">
      <w:pPr>
        <w:pStyle w:val="Heading1"/>
        <w:numPr>
          <w:ilvl w:val="0"/>
          <w:numId w:val="4"/>
        </w:numPr>
      </w:pPr>
      <w:bookmarkStart w:id="34" w:name="_Toc80705299"/>
      <w:r>
        <w:lastRenderedPageBreak/>
        <w:t xml:space="preserve">Conclusion and </w:t>
      </w:r>
      <w:r w:rsidR="00B42C41" w:rsidRPr="00B42C41">
        <w:t>Future Work:</w:t>
      </w:r>
      <w:bookmarkEnd w:id="34"/>
    </w:p>
    <w:p w:rsidR="00836520" w:rsidRDefault="00E62007" w:rsidP="00E62007">
      <w:r>
        <w:t>It doesn’t seem that temperature and environment factors</w:t>
      </w:r>
      <w:r w:rsidR="009E6BF5">
        <w:t xml:space="preserve"> </w:t>
      </w:r>
      <w:r w:rsidR="00914100">
        <w:t>can be used for</w:t>
      </w:r>
      <w:r>
        <w:t xml:space="preserve"> predict</w:t>
      </w:r>
      <w:r w:rsidR="009E6BF5">
        <w:t>ion of</w:t>
      </w:r>
      <w:r>
        <w:t xml:space="preserve"> number of covid-19 cases and death. However, from </w:t>
      </w:r>
      <w:r w:rsidR="009E6BF5">
        <w:t>project’s</w:t>
      </w:r>
      <w:r>
        <w:t xml:space="preserve"> results we can extract </w:t>
      </w:r>
      <w:r w:rsidR="009E6BF5">
        <w:t xml:space="preserve">hypothesis </w:t>
      </w:r>
      <w:r>
        <w:t>that temperature and location</w:t>
      </w:r>
      <w:r w:rsidR="00914100">
        <w:t>s</w:t>
      </w:r>
      <w:r>
        <w:t xml:space="preserve"> i.e. longitude and latitude of countries do have some relationship with covid-19 cases and death</w:t>
      </w:r>
      <w:r w:rsidR="00373D52">
        <w:t xml:space="preserve">. </w:t>
      </w:r>
      <w:r w:rsidR="00BF7E12">
        <w:t>The</w:t>
      </w:r>
      <w:r w:rsidR="00B95254">
        <w:t xml:space="preserve"> higher the latitude value</w:t>
      </w:r>
      <w:r w:rsidR="009E6BF5">
        <w:t>(either positive or negative)</w:t>
      </w:r>
      <w:r w:rsidR="00B95254">
        <w:t xml:space="preserve"> is, the higher the number of covid-19 </w:t>
      </w:r>
      <w:r w:rsidR="009E6BF5">
        <w:t xml:space="preserve">which </w:t>
      </w:r>
      <w:r w:rsidR="00B95254">
        <w:t>mean</w:t>
      </w:r>
      <w:r w:rsidR="009E6BF5">
        <w:t>s</w:t>
      </w:r>
      <w:r w:rsidR="00B95254">
        <w:t xml:space="preserve"> if countries located north and south they will have relatively higher number of cases than countries located near to equator</w:t>
      </w:r>
      <w:sdt>
        <w:sdtPr>
          <w:id w:val="580181628"/>
          <w:citation/>
        </w:sdtPr>
        <w:sdtEndPr/>
        <w:sdtContent>
          <w:r w:rsidR="002F373E">
            <w:fldChar w:fldCharType="begin"/>
          </w:r>
          <w:r w:rsidR="002F373E">
            <w:rPr>
              <w:lang w:val="en-GB"/>
            </w:rPr>
            <w:instrText xml:space="preserve"> CITATION Eur21 \l 2057 </w:instrText>
          </w:r>
          <w:r w:rsidR="002F373E">
            <w:fldChar w:fldCharType="separate"/>
          </w:r>
          <w:r w:rsidR="002F373E">
            <w:rPr>
              <w:noProof/>
              <w:lang w:val="en-GB"/>
            </w:rPr>
            <w:t xml:space="preserve"> </w:t>
          </w:r>
          <w:r w:rsidR="002F373E" w:rsidRPr="002F373E">
            <w:rPr>
              <w:noProof/>
              <w:lang w:val="en-GB"/>
            </w:rPr>
            <w:t>(Control, 2021)</w:t>
          </w:r>
          <w:r w:rsidR="002F373E">
            <w:fldChar w:fldCharType="end"/>
          </w:r>
        </w:sdtContent>
      </w:sdt>
      <w:r w:rsidR="00B95254">
        <w:t>.</w:t>
      </w:r>
      <w:r w:rsidR="009E6BF5">
        <w:t xml:space="preserve"> </w:t>
      </w:r>
      <w:r w:rsidR="00907BCA">
        <w:t>Temperature is negative correlated to covid-19 figures means that countries have low temperature have higher covid rates.</w:t>
      </w:r>
      <w:r w:rsidR="00914100">
        <w:t xml:space="preserve"> Environmental factors have weak impact on daily death as compare to daily cases.</w:t>
      </w:r>
    </w:p>
    <w:p w:rsidR="00E62007" w:rsidRDefault="00B541B4" w:rsidP="00E62007">
      <w:r>
        <w:t xml:space="preserve">If </w:t>
      </w:r>
      <w:r w:rsidR="00914100">
        <w:t xml:space="preserve">number of </w:t>
      </w:r>
      <w:r>
        <w:t>covid-19 cases and death assigned</w:t>
      </w:r>
      <w:r w:rsidR="00907BCA">
        <w:t xml:space="preserve"> </w:t>
      </w:r>
      <w:r w:rsidR="00914100">
        <w:t>severities</w:t>
      </w:r>
      <w:r w:rsidR="00907BCA">
        <w:t xml:space="preserve"> like high </w:t>
      </w:r>
      <w:r w:rsidR="00BE3A3F">
        <w:t>and low</w:t>
      </w:r>
      <w:r>
        <w:t xml:space="preserve"> </w:t>
      </w:r>
      <w:r w:rsidR="00914100">
        <w:t>to</w:t>
      </w:r>
      <w:r w:rsidR="00BE3A3F">
        <w:t xml:space="preserve"> predict</w:t>
      </w:r>
      <w:r>
        <w:t xml:space="preserve"> </w:t>
      </w:r>
      <w:r w:rsidR="00914100">
        <w:t>environmental factors can predict daily severity</w:t>
      </w:r>
      <w:r>
        <w:t xml:space="preserve"> i.e. whether particular environment condition let high covid-19 daily cases/death or low</w:t>
      </w:r>
      <w:r w:rsidR="00914100">
        <w:t xml:space="preserve"> then prediction models perform well</w:t>
      </w:r>
      <w:r>
        <w:t>.</w:t>
      </w:r>
    </w:p>
    <w:p w:rsidR="002204A2" w:rsidRDefault="00635AED" w:rsidP="00E62007">
      <w:r>
        <w:t>From Soci</w:t>
      </w:r>
      <w:r w:rsidR="00914100">
        <w:t>o-eco features, it is clear</w:t>
      </w:r>
      <w:r>
        <w:t xml:space="preserve"> countries with high population </w:t>
      </w:r>
      <w:r w:rsidR="00914100">
        <w:t>likely</w:t>
      </w:r>
      <w:r>
        <w:t xml:space="preserve"> to</w:t>
      </w:r>
      <w:r w:rsidR="00914100">
        <w:t xml:space="preserve"> have</w:t>
      </w:r>
      <w:r>
        <w:t xml:space="preserve"> high </w:t>
      </w:r>
      <w:r w:rsidR="003F7BB8">
        <w:t xml:space="preserve">ratio of </w:t>
      </w:r>
      <w:r>
        <w:t xml:space="preserve">covid-19 </w:t>
      </w:r>
      <w:r w:rsidR="003F7BB8">
        <w:t>cases to population. Visualization and heat map also show that if people of countries contain high number of lung patient</w:t>
      </w:r>
      <w:r w:rsidR="00914100">
        <w:t>s</w:t>
      </w:r>
      <w:r w:rsidR="003F7BB8">
        <w:t xml:space="preserve">, regardless of male or female patient, likely to </w:t>
      </w:r>
      <w:r w:rsidR="00914100">
        <w:t>face</w:t>
      </w:r>
      <w:r w:rsidR="003F7BB8">
        <w:t xml:space="preserve"> large number</w:t>
      </w:r>
      <w:r w:rsidR="00914100">
        <w:t xml:space="preserve"> of covid-19 cases</w:t>
      </w:r>
      <w:r w:rsidR="003F7BB8">
        <w:t>.</w:t>
      </w:r>
      <w:r w:rsidR="0091200E">
        <w:t xml:space="preserve"> </w:t>
      </w:r>
      <w:r w:rsidR="003F7BB8">
        <w:t xml:space="preserve"> </w:t>
      </w:r>
      <w:r w:rsidR="0091200E">
        <w:t xml:space="preserve">Life expectancy of female of a country and median age figures also influence slightly covid-19 </w:t>
      </w:r>
      <w:r w:rsidR="00914100">
        <w:t>cases</w:t>
      </w:r>
      <w:r w:rsidR="0091200E">
        <w:t>.</w:t>
      </w:r>
      <w:r w:rsidR="002204A2">
        <w:t xml:space="preserve"> Rest of the factors of socio-eco </w:t>
      </w:r>
      <w:r w:rsidR="00332CD1">
        <w:t xml:space="preserve">dataset i.e. </w:t>
      </w:r>
      <w:r w:rsidR="002204A2">
        <w:t>male life expectancy, sex ratio and percentage of age above 65</w:t>
      </w:r>
      <w:r w:rsidR="00332CD1">
        <w:t xml:space="preserve"> </w:t>
      </w:r>
      <w:r w:rsidR="002204A2">
        <w:t xml:space="preserve">don’t seem to have </w:t>
      </w:r>
      <w:r w:rsidR="00914100">
        <w:t>strong link</w:t>
      </w:r>
      <w:r w:rsidR="002204A2">
        <w:t xml:space="preserve"> </w:t>
      </w:r>
      <w:r w:rsidR="00914100">
        <w:t>with</w:t>
      </w:r>
      <w:r w:rsidR="002204A2">
        <w:t xml:space="preserve"> spread of covid-19.</w:t>
      </w:r>
    </w:p>
    <w:p w:rsidR="00F41252" w:rsidRDefault="00F41252" w:rsidP="004B0E57">
      <w:pPr>
        <w:pStyle w:val="Heading2"/>
        <w:numPr>
          <w:ilvl w:val="1"/>
          <w:numId w:val="4"/>
        </w:numPr>
      </w:pPr>
      <w:bookmarkStart w:id="35" w:name="_Toc80705300"/>
      <w:r>
        <w:t>Limitation</w:t>
      </w:r>
      <w:bookmarkEnd w:id="35"/>
    </w:p>
    <w:p w:rsidR="00F41252" w:rsidRDefault="00F41252" w:rsidP="00F41252">
      <w:r>
        <w:t xml:space="preserve">Environmental dataset only contains initial stage data of Covid-19. This means that not all fully reached to countries. Hence, it may create outlier in dataset that one country is in very initial stage of </w:t>
      </w:r>
      <w:proofErr w:type="spellStart"/>
      <w:r>
        <w:t>covid</w:t>
      </w:r>
      <w:proofErr w:type="spellEnd"/>
      <w:r>
        <w:t xml:space="preserve"> while other gone far in this regards. </w:t>
      </w:r>
    </w:p>
    <w:p w:rsidR="00F41252" w:rsidRPr="00F41252" w:rsidRDefault="00F41252" w:rsidP="00F41252">
      <w:r>
        <w:t xml:space="preserve">Predicting daily cases and death is very granular and predicting such granular level is not possible in medical field. Instead of predicting daily, prediction should be conducted on weekly or monthly bases. </w:t>
      </w:r>
    </w:p>
    <w:p w:rsidR="00DE4144" w:rsidRDefault="00DE4144" w:rsidP="004B0E57">
      <w:pPr>
        <w:pStyle w:val="Heading2"/>
        <w:numPr>
          <w:ilvl w:val="1"/>
          <w:numId w:val="4"/>
        </w:numPr>
      </w:pPr>
      <w:bookmarkStart w:id="36" w:name="_Toc80705301"/>
      <w:r>
        <w:t>Future work</w:t>
      </w:r>
      <w:bookmarkEnd w:id="36"/>
    </w:p>
    <w:p w:rsidR="00F41252" w:rsidRDefault="00F41252" w:rsidP="002C0D76">
      <w:r>
        <w:t>Large duration data of weather with more</w:t>
      </w:r>
      <w:r w:rsidR="00C11EA7">
        <w:t xml:space="preserve"> environmental</w:t>
      </w:r>
      <w:r>
        <w:t xml:space="preserve"> features should be collected then run </w:t>
      </w:r>
      <w:r w:rsidR="00C11EA7">
        <w:t xml:space="preserve">regression </w:t>
      </w:r>
      <w:r>
        <w:t>models which are used in this project to make prediction</w:t>
      </w:r>
      <w:r w:rsidR="0092145B">
        <w:t>s.</w:t>
      </w:r>
    </w:p>
    <w:p w:rsidR="00C11EA7" w:rsidRDefault="00C11EA7" w:rsidP="002C0D76">
      <w:r>
        <w:t>Build confusion matric for classification models used in this project.</w:t>
      </w:r>
    </w:p>
    <w:p w:rsidR="00836520" w:rsidRDefault="00786826" w:rsidP="002C0D76">
      <w:r>
        <w:t>The socio-eco dataset is used in this project contains very few countries data. In future, all countries’ data could be collected and regression modelling could be built to predict covid-19 cases by socio-eco factors.</w:t>
      </w:r>
    </w:p>
    <w:p w:rsidR="00F41252" w:rsidRDefault="00F41252" w:rsidP="002C0D76">
      <w:r>
        <w:t>Regression modelling should be applied to socio-eco dataset.</w:t>
      </w:r>
    </w:p>
    <w:p w:rsidR="00023966" w:rsidRDefault="00023966" w:rsidP="00FB627F">
      <w:pPr>
        <w:pStyle w:val="Heading1"/>
      </w:pPr>
      <w:bookmarkStart w:id="37" w:name="_Toc80705302"/>
      <w:r>
        <w:t>Appendix</w:t>
      </w:r>
      <w:r w:rsidR="00FB627F">
        <w:t>:</w:t>
      </w:r>
      <w:bookmarkEnd w:id="37"/>
    </w:p>
    <w:p w:rsidR="00023966" w:rsidRPr="00FB627F" w:rsidRDefault="00023966" w:rsidP="002C0D76">
      <w:pPr>
        <w:rPr>
          <w:i/>
        </w:rPr>
      </w:pPr>
      <w:r w:rsidRPr="00FB627F">
        <w:rPr>
          <w:i/>
        </w:rPr>
        <w:t>Code to transform negative and values between 0 and 1:</w:t>
      </w:r>
    </w:p>
    <w:p w:rsidR="00023966" w:rsidRDefault="00023966" w:rsidP="00023966">
      <w:r>
        <w:lastRenderedPageBreak/>
        <w:t>df_train3['Latitude'] = np.log(df_train3['Latitude'] + 1 - df_train3['Latitude'].min())</w:t>
      </w:r>
    </w:p>
    <w:p w:rsidR="00023966" w:rsidRDefault="00023966" w:rsidP="00023966">
      <w:r>
        <w:t>df_train3['Longitude'] = np.log(df_train3['Longitude'] + 1 - df_train3['Longitude'].min())</w:t>
      </w:r>
    </w:p>
    <w:p w:rsidR="00023966" w:rsidRDefault="00023966" w:rsidP="00023966">
      <w:r>
        <w:t>df_</w:t>
      </w:r>
      <w:proofErr w:type="gramStart"/>
      <w:r>
        <w:t>train3[</w:t>
      </w:r>
      <w:proofErr w:type="gramEnd"/>
      <w:r>
        <w:t>'Temperature'] = np.log(df_train3['Temperature'] + 1 - df_train3['Temperature'].min())</w:t>
      </w:r>
    </w:p>
    <w:p w:rsidR="00023966" w:rsidRDefault="00023966" w:rsidP="00023966">
      <w:r>
        <w:t>df_</w:t>
      </w:r>
      <w:proofErr w:type="gramStart"/>
      <w:r>
        <w:t>train3[</w:t>
      </w:r>
      <w:proofErr w:type="gramEnd"/>
      <w:r>
        <w:t>'</w:t>
      </w:r>
      <w:proofErr w:type="spellStart"/>
      <w:r>
        <w:t>Wind_speed</w:t>
      </w:r>
      <w:proofErr w:type="spellEnd"/>
      <w:r>
        <w:t>'] = np.log(df_train3['</w:t>
      </w:r>
      <w:proofErr w:type="spellStart"/>
      <w:r>
        <w:t>Wind_speed</w:t>
      </w:r>
      <w:proofErr w:type="spellEnd"/>
      <w:r>
        <w:t>'] + 1 - df_train3['</w:t>
      </w:r>
      <w:proofErr w:type="spellStart"/>
      <w:r>
        <w:t>Wind_speed</w:t>
      </w:r>
      <w:proofErr w:type="spellEnd"/>
      <w:r>
        <w:t>'].min())</w:t>
      </w:r>
    </w:p>
    <w:p w:rsidR="00023966" w:rsidRDefault="00023966" w:rsidP="00023966">
      <w:r>
        <w:t>df_</w:t>
      </w:r>
      <w:proofErr w:type="gramStart"/>
      <w:r>
        <w:t>train3[</w:t>
      </w:r>
      <w:proofErr w:type="gramEnd"/>
      <w:r>
        <w:t>'Precipitation'] = np.log(df_train3['Precipitation'] + 1 - df_train3['Precipitation'].min())</w:t>
      </w:r>
    </w:p>
    <w:p w:rsidR="00023966" w:rsidRDefault="00023966" w:rsidP="00023966">
      <w:r>
        <w:t>df_</w:t>
      </w:r>
      <w:proofErr w:type="gramStart"/>
      <w:r>
        <w:t>train3[</w:t>
      </w:r>
      <w:proofErr w:type="gramEnd"/>
      <w:r>
        <w:t>'</w:t>
      </w:r>
      <w:proofErr w:type="spellStart"/>
      <w:r>
        <w:t>Fog_Presence</w:t>
      </w:r>
      <w:proofErr w:type="spellEnd"/>
      <w:r>
        <w:t>'] = np.log(df_train3['</w:t>
      </w:r>
      <w:proofErr w:type="spellStart"/>
      <w:r>
        <w:t>Fog_Presence</w:t>
      </w:r>
      <w:proofErr w:type="spellEnd"/>
      <w:r>
        <w:t>'] + 1 - df_train3['</w:t>
      </w:r>
      <w:proofErr w:type="spellStart"/>
      <w:r>
        <w:t>Fog_Presence</w:t>
      </w:r>
      <w:proofErr w:type="spellEnd"/>
      <w:r>
        <w:t>'].min())</w:t>
      </w:r>
    </w:p>
    <w:p w:rsidR="00023966" w:rsidRDefault="00023966" w:rsidP="00023966">
      <w:r>
        <w:t>df_</w:t>
      </w:r>
      <w:proofErr w:type="gramStart"/>
      <w:r>
        <w:t>train3[</w:t>
      </w:r>
      <w:proofErr w:type="gramEnd"/>
      <w:r>
        <w:t>'</w:t>
      </w:r>
      <w:proofErr w:type="spellStart"/>
      <w:r>
        <w:t>Daily_death</w:t>
      </w:r>
      <w:proofErr w:type="spellEnd"/>
      <w:r>
        <w:t>'] = np.log(df_train3['</w:t>
      </w:r>
      <w:proofErr w:type="spellStart"/>
      <w:r>
        <w:t>Daily_death</w:t>
      </w:r>
      <w:proofErr w:type="spellEnd"/>
      <w:r>
        <w:t>'] + 1 - df_train3['</w:t>
      </w:r>
      <w:proofErr w:type="spellStart"/>
      <w:r>
        <w:t>Daily_death</w:t>
      </w:r>
      <w:proofErr w:type="spellEnd"/>
      <w:r>
        <w:t>'].min())</w:t>
      </w:r>
    </w:p>
    <w:p w:rsidR="00A74374" w:rsidRDefault="00A74374" w:rsidP="00A74374">
      <w:pPr>
        <w:pStyle w:val="Heading2"/>
      </w:pPr>
      <w:r>
        <w:t>Project Code</w:t>
      </w:r>
    </w:p>
    <w:p w:rsidR="00A74374" w:rsidRPr="00A74374" w:rsidRDefault="00A74374" w:rsidP="00A74374">
      <w:r>
        <w:t xml:space="preserve">Project code is written using </w:t>
      </w:r>
      <w:proofErr w:type="spellStart"/>
      <w:r>
        <w:t>jupyter</w:t>
      </w:r>
      <w:proofErr w:type="spellEnd"/>
      <w:r>
        <w:t xml:space="preserve"> – python. Code is submitted as separate </w:t>
      </w:r>
      <w:proofErr w:type="spellStart"/>
      <w:r>
        <w:t>jupyter</w:t>
      </w:r>
      <w:proofErr w:type="spellEnd"/>
      <w:r>
        <w:t xml:space="preserve"> file as well as </w:t>
      </w:r>
      <w:proofErr w:type="spellStart"/>
      <w:r>
        <w:t>as</w:t>
      </w:r>
      <w:proofErr w:type="spellEnd"/>
      <w:r>
        <w:t xml:space="preserve"> pdf.</w:t>
      </w:r>
    </w:p>
    <w:bookmarkStart w:id="38" w:name="_Toc80705303" w:displacedByCustomXml="next"/>
    <w:sdt>
      <w:sdtPr>
        <w:rPr>
          <w:rFonts w:asciiTheme="minorHAnsi" w:eastAsiaTheme="minorHAnsi" w:hAnsiTheme="minorHAnsi" w:cstheme="minorBidi"/>
          <w:b w:val="0"/>
          <w:bCs w:val="0"/>
          <w:color w:val="auto"/>
          <w:sz w:val="22"/>
          <w:szCs w:val="22"/>
        </w:rPr>
        <w:id w:val="306132617"/>
        <w:docPartObj>
          <w:docPartGallery w:val="Bibliographies"/>
          <w:docPartUnique/>
        </w:docPartObj>
      </w:sdtPr>
      <w:sdtEndPr/>
      <w:sdtContent>
        <w:p w:rsidR="004E6031" w:rsidRDefault="004E6031">
          <w:pPr>
            <w:pStyle w:val="Heading1"/>
          </w:pPr>
          <w:r>
            <w:t>Bibliography</w:t>
          </w:r>
          <w:bookmarkEnd w:id="38"/>
        </w:p>
        <w:sdt>
          <w:sdtPr>
            <w:id w:val="111145805"/>
            <w:bibliography/>
          </w:sdtPr>
          <w:sdtEndPr/>
          <w:sdtContent>
            <w:p w:rsidR="002C2146" w:rsidRDefault="004E6031" w:rsidP="002C2146">
              <w:pPr>
                <w:pStyle w:val="Bibliography"/>
                <w:rPr>
                  <w:noProof/>
                </w:rPr>
              </w:pPr>
              <w:r>
                <w:fldChar w:fldCharType="begin"/>
              </w:r>
              <w:r>
                <w:instrText xml:space="preserve"> BIBLIOGRAPHY </w:instrText>
              </w:r>
              <w:r>
                <w:fldChar w:fldCharType="separate"/>
              </w:r>
              <w:r w:rsidR="002C2146">
                <w:rPr>
                  <w:noProof/>
                </w:rPr>
                <w:t xml:space="preserve">Alsunaidi, S. J. et al., 2021. Applications of Big Data Analytics to Control. </w:t>
              </w:r>
              <w:r w:rsidR="002C2146">
                <w:rPr>
                  <w:i/>
                  <w:iCs/>
                  <w:noProof/>
                </w:rPr>
                <w:t xml:space="preserve">Sensors, </w:t>
              </w:r>
              <w:r w:rsidR="002C2146">
                <w:rPr>
                  <w:noProof/>
                </w:rPr>
                <w:t>Volume 2282, p. 21.</w:t>
              </w:r>
            </w:p>
            <w:p w:rsidR="002C2146" w:rsidRDefault="002C2146" w:rsidP="002C2146">
              <w:pPr>
                <w:pStyle w:val="Bibliography"/>
                <w:rPr>
                  <w:noProof/>
                </w:rPr>
              </w:pPr>
              <w:r>
                <w:rPr>
                  <w:noProof/>
                </w:rPr>
                <w:t xml:space="preserve">Arman Behnam, R. J., 2021. </w:t>
              </w:r>
              <w:r>
                <w:rPr>
                  <w:i/>
                  <w:iCs/>
                  <w:noProof/>
                </w:rPr>
                <w:t xml:space="preserve">springer.com. </w:t>
              </w:r>
              <w:r>
                <w:rPr>
                  <w:noProof/>
                </w:rPr>
                <w:t xml:space="preserve">[Online] </w:t>
              </w:r>
              <w:r>
                <w:rPr>
                  <w:noProof/>
                </w:rPr>
                <w:br/>
                <w:t xml:space="preserve">Available at: </w:t>
              </w:r>
              <w:r>
                <w:rPr>
                  <w:noProof/>
                  <w:u w:val="single"/>
                </w:rPr>
                <w:t>https://link.springer.com/article/10.1007/s40808-021-01086-8</w:t>
              </w:r>
              <w:r>
                <w:rPr>
                  <w:noProof/>
                </w:rPr>
                <w:br/>
                <w:t>[Accessed 11 5 2021].</w:t>
              </w:r>
            </w:p>
            <w:p w:rsidR="002C2146" w:rsidRDefault="002C2146" w:rsidP="002C2146">
              <w:pPr>
                <w:pStyle w:val="Bibliography"/>
                <w:rPr>
                  <w:noProof/>
                </w:rPr>
              </w:pPr>
              <w:r>
                <w:rPr>
                  <w:noProof/>
                </w:rPr>
                <w:t xml:space="preserve">Brownlee, J., 2020. </w:t>
              </w:r>
              <w:r>
                <w:rPr>
                  <w:i/>
                  <w:iCs/>
                  <w:noProof/>
                </w:rPr>
                <w:t xml:space="preserve">How to Use StandardScaler and MinMaxScaler Transforms in Python. </w:t>
              </w:r>
              <w:r>
                <w:rPr>
                  <w:noProof/>
                </w:rPr>
                <w:t xml:space="preserve">[Online] </w:t>
              </w:r>
              <w:r>
                <w:rPr>
                  <w:noProof/>
                </w:rPr>
                <w:br/>
                <w:t xml:space="preserve">Available at: </w:t>
              </w:r>
              <w:r>
                <w:rPr>
                  <w:noProof/>
                  <w:u w:val="single"/>
                </w:rPr>
                <w:t>https://machinelearningmastery.com/standardscaler-and-minmaxscaler-transforms-in-python/</w:t>
              </w:r>
              <w:r>
                <w:rPr>
                  <w:noProof/>
                </w:rPr>
                <w:br/>
                <w:t>[Accessed 11 July 2021].</w:t>
              </w:r>
            </w:p>
            <w:p w:rsidR="002C2146" w:rsidRDefault="002C2146" w:rsidP="002C2146">
              <w:pPr>
                <w:pStyle w:val="Bibliography"/>
                <w:rPr>
                  <w:noProof/>
                </w:rPr>
              </w:pPr>
              <w:r>
                <w:rPr>
                  <w:noProof/>
                </w:rPr>
                <w:t xml:space="preserve">Control, E. C. f. D. P. a., 2021. </w:t>
              </w:r>
              <w:r>
                <w:rPr>
                  <w:i/>
                  <w:iCs/>
                  <w:noProof/>
                </w:rPr>
                <w:t xml:space="preserve">COVID-19 situation update worldwide, as of week 32, updated 19 August 2021. </w:t>
              </w:r>
              <w:r>
                <w:rPr>
                  <w:noProof/>
                </w:rPr>
                <w:t xml:space="preserve">[Online] </w:t>
              </w:r>
              <w:r>
                <w:rPr>
                  <w:noProof/>
                </w:rPr>
                <w:br/>
                <w:t xml:space="preserve">Available at: </w:t>
              </w:r>
              <w:r>
                <w:rPr>
                  <w:noProof/>
                  <w:u w:val="single"/>
                </w:rPr>
                <w:t>https://www.ecdc.europa.eu/en/geographical-distribution-2019-ncov-cases</w:t>
              </w:r>
              <w:r>
                <w:rPr>
                  <w:noProof/>
                </w:rPr>
                <w:br/>
                <w:t>[Accessed 18 August 2021].</w:t>
              </w:r>
            </w:p>
            <w:p w:rsidR="002C2146" w:rsidRDefault="002C2146" w:rsidP="002C2146">
              <w:pPr>
                <w:pStyle w:val="Bibliography"/>
                <w:rPr>
                  <w:noProof/>
                </w:rPr>
              </w:pPr>
              <w:r>
                <w:rPr>
                  <w:noProof/>
                </w:rPr>
                <w:t xml:space="preserve">Hadi Eslami, M. J., 2020. </w:t>
              </w:r>
              <w:r>
                <w:rPr>
                  <w:i/>
                  <w:iCs/>
                  <w:noProof/>
                </w:rPr>
                <w:t xml:space="preserve">The role of environmental factors to transmission of SARS-CoV-2 (COVID-19). </w:t>
              </w:r>
              <w:r>
                <w:rPr>
                  <w:noProof/>
                </w:rPr>
                <w:t xml:space="preserve">[Online] </w:t>
              </w:r>
              <w:r>
                <w:rPr>
                  <w:noProof/>
                </w:rPr>
                <w:br/>
                <w:t xml:space="preserve">Available at: </w:t>
              </w:r>
              <w:r>
                <w:rPr>
                  <w:noProof/>
                  <w:u w:val="single"/>
                </w:rPr>
                <w:t>https://www.ncbi.nlm.nih.gov/pmc/articles/PMC7226715/</w:t>
              </w:r>
              <w:r>
                <w:rPr>
                  <w:noProof/>
                </w:rPr>
                <w:br/>
                <w:t>[Accessed 6 June 2021].</w:t>
              </w:r>
            </w:p>
            <w:p w:rsidR="002C2146" w:rsidRDefault="002C2146" w:rsidP="002C2146">
              <w:pPr>
                <w:pStyle w:val="Bibliography"/>
                <w:rPr>
                  <w:noProof/>
                </w:rPr>
              </w:pPr>
              <w:r>
                <w:rPr>
                  <w:noProof/>
                </w:rPr>
                <w:t xml:space="preserve">Peter, 2017. </w:t>
              </w:r>
              <w:r>
                <w:rPr>
                  <w:i/>
                  <w:iCs/>
                  <w:noProof/>
                </w:rPr>
                <w:t xml:space="preserve">What are the pros and cons of lasso regression?. </w:t>
              </w:r>
              <w:r>
                <w:rPr>
                  <w:noProof/>
                </w:rPr>
                <w:t xml:space="preserve">[Online] </w:t>
              </w:r>
              <w:r>
                <w:rPr>
                  <w:noProof/>
                </w:rPr>
                <w:br/>
                <w:t xml:space="preserve">Available at: </w:t>
              </w:r>
              <w:r>
                <w:rPr>
                  <w:noProof/>
                  <w:u w:val="single"/>
                </w:rPr>
                <w:t>https://www.quora.com/What-are-the-pros-and-cons-of-lasso-regression</w:t>
              </w:r>
              <w:r>
                <w:rPr>
                  <w:noProof/>
                </w:rPr>
                <w:br/>
                <w:t>[Accessed 8 August 2021].</w:t>
              </w:r>
            </w:p>
            <w:p w:rsidR="002C2146" w:rsidRDefault="002C2146" w:rsidP="002C2146">
              <w:pPr>
                <w:pStyle w:val="Bibliography"/>
                <w:rPr>
                  <w:noProof/>
                </w:rPr>
              </w:pPr>
              <w:r>
                <w:rPr>
                  <w:noProof/>
                </w:rPr>
                <w:lastRenderedPageBreak/>
                <w:t xml:space="preserve">Rout, A. R., 2020. </w:t>
              </w:r>
              <w:r>
                <w:rPr>
                  <w:i/>
                  <w:iCs/>
                  <w:noProof/>
                </w:rPr>
                <w:t xml:space="preserve">Advantages and Disadvantages of Logistic Regression. </w:t>
              </w:r>
              <w:r>
                <w:rPr>
                  <w:noProof/>
                </w:rPr>
                <w:t xml:space="preserve">[Online] </w:t>
              </w:r>
              <w:r>
                <w:rPr>
                  <w:noProof/>
                </w:rPr>
                <w:br/>
                <w:t xml:space="preserve">Available at: </w:t>
              </w:r>
              <w:r>
                <w:rPr>
                  <w:noProof/>
                  <w:u w:val="single"/>
                </w:rPr>
                <w:t>https://www.geeksforgeeks.org/advantages-and-disadvantages-of-logistic-regression/</w:t>
              </w:r>
              <w:r>
                <w:rPr>
                  <w:noProof/>
                </w:rPr>
                <w:br/>
                <w:t>[Accessed 8 August 2021].</w:t>
              </w:r>
            </w:p>
            <w:p w:rsidR="002C2146" w:rsidRDefault="002C2146" w:rsidP="002C2146">
              <w:pPr>
                <w:pStyle w:val="Bibliography"/>
                <w:rPr>
                  <w:noProof/>
                </w:rPr>
              </w:pPr>
              <w:r>
                <w:rPr>
                  <w:noProof/>
                </w:rPr>
                <w:t xml:space="preserve">Satyavishnumolakala, 2020. </w:t>
              </w:r>
              <w:r>
                <w:rPr>
                  <w:i/>
                  <w:iCs/>
                  <w:noProof/>
                </w:rPr>
                <w:t xml:space="preserve">Linear Regression -Pros &amp; Cons. </w:t>
              </w:r>
              <w:r>
                <w:rPr>
                  <w:noProof/>
                </w:rPr>
                <w:t xml:space="preserve">[Online] </w:t>
              </w:r>
              <w:r>
                <w:rPr>
                  <w:noProof/>
                </w:rPr>
                <w:br/>
                <w:t xml:space="preserve">Available at: </w:t>
              </w:r>
              <w:r>
                <w:rPr>
                  <w:noProof/>
                  <w:u w:val="single"/>
                </w:rPr>
                <w:t>https://medium.com/@satyavishnumolakala/linear-regression-pros-cons-62085314aef0</w:t>
              </w:r>
              <w:r>
                <w:rPr>
                  <w:noProof/>
                </w:rPr>
                <w:br/>
                <w:t>[Accessed 09 08 2021].</w:t>
              </w:r>
            </w:p>
            <w:p w:rsidR="002C2146" w:rsidRDefault="002C2146" w:rsidP="002C2146">
              <w:pPr>
                <w:pStyle w:val="Bibliography"/>
                <w:rPr>
                  <w:noProof/>
                </w:rPr>
              </w:pPr>
              <w:r>
                <w:rPr>
                  <w:noProof/>
                </w:rPr>
                <w:t xml:space="preserve">Wicklin, R., 2011. </w:t>
              </w:r>
              <w:r>
                <w:rPr>
                  <w:i/>
                  <w:iCs/>
                  <w:noProof/>
                </w:rPr>
                <w:t xml:space="preserve">Log transformations: How to handle negative data values?. </w:t>
              </w:r>
              <w:r>
                <w:rPr>
                  <w:noProof/>
                </w:rPr>
                <w:t xml:space="preserve">[Online] </w:t>
              </w:r>
              <w:r>
                <w:rPr>
                  <w:noProof/>
                </w:rPr>
                <w:br/>
                <w:t xml:space="preserve">Available at: </w:t>
              </w:r>
              <w:r>
                <w:rPr>
                  <w:noProof/>
                  <w:u w:val="single"/>
                </w:rPr>
                <w:t>https://blogs.sas.com/content/iml/2011/04/27/log-transformations-how-to-handle-negative-data-values.html</w:t>
              </w:r>
              <w:r>
                <w:rPr>
                  <w:noProof/>
                </w:rPr>
                <w:br/>
                <w:t>[Accessed 5 July 2021].</w:t>
              </w:r>
            </w:p>
            <w:p w:rsidR="00FB627F" w:rsidRPr="002C0D76" w:rsidRDefault="004E6031" w:rsidP="002C2146">
              <w:r>
                <w:rPr>
                  <w:b/>
                  <w:bCs/>
                  <w:noProof/>
                </w:rPr>
                <w:fldChar w:fldCharType="end"/>
              </w:r>
            </w:p>
          </w:sdtContent>
        </w:sdt>
      </w:sdtContent>
    </w:sdt>
    <w:sectPr w:rsidR="00FB627F" w:rsidRPr="002C0D7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06A" w:rsidRDefault="0038706A" w:rsidP="002C0D76">
      <w:pPr>
        <w:spacing w:after="0" w:line="240" w:lineRule="auto"/>
      </w:pPr>
      <w:r>
        <w:separator/>
      </w:r>
    </w:p>
  </w:endnote>
  <w:endnote w:type="continuationSeparator" w:id="0">
    <w:p w:rsidR="0038706A" w:rsidRDefault="0038706A" w:rsidP="002C0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AAB" w:rsidRDefault="00805AA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Final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26B26" w:rsidRPr="00226B26">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805AAB" w:rsidRDefault="00805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06A" w:rsidRDefault="0038706A" w:rsidP="002C0D76">
      <w:pPr>
        <w:spacing w:after="0" w:line="240" w:lineRule="auto"/>
      </w:pPr>
      <w:r>
        <w:separator/>
      </w:r>
    </w:p>
  </w:footnote>
  <w:footnote w:type="continuationSeparator" w:id="0">
    <w:p w:rsidR="0038706A" w:rsidRDefault="0038706A" w:rsidP="002C0D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C22AC"/>
    <w:multiLevelType w:val="hybridMultilevel"/>
    <w:tmpl w:val="C844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044CF"/>
    <w:multiLevelType w:val="multilevel"/>
    <w:tmpl w:val="BCC45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3A7550FE"/>
    <w:multiLevelType w:val="hybridMultilevel"/>
    <w:tmpl w:val="D334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4A4F04"/>
    <w:multiLevelType w:val="multilevel"/>
    <w:tmpl w:val="1D744FA6"/>
    <w:lvl w:ilvl="0">
      <w:start w:val="5"/>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71981A39"/>
    <w:multiLevelType w:val="hybridMultilevel"/>
    <w:tmpl w:val="52086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149"/>
    <w:rsid w:val="00003E9B"/>
    <w:rsid w:val="0001586D"/>
    <w:rsid w:val="00017E99"/>
    <w:rsid w:val="0002266B"/>
    <w:rsid w:val="00023966"/>
    <w:rsid w:val="000246EB"/>
    <w:rsid w:val="00024826"/>
    <w:rsid w:val="00030300"/>
    <w:rsid w:val="0003597E"/>
    <w:rsid w:val="000570B1"/>
    <w:rsid w:val="00065295"/>
    <w:rsid w:val="00070B25"/>
    <w:rsid w:val="0007157D"/>
    <w:rsid w:val="000B0837"/>
    <w:rsid w:val="000B0925"/>
    <w:rsid w:val="000B3C91"/>
    <w:rsid w:val="000B53DE"/>
    <w:rsid w:val="000C027D"/>
    <w:rsid w:val="000C2327"/>
    <w:rsid w:val="000C3186"/>
    <w:rsid w:val="000C469E"/>
    <w:rsid w:val="000E3B22"/>
    <w:rsid w:val="000F5B5E"/>
    <w:rsid w:val="00103D5B"/>
    <w:rsid w:val="00106187"/>
    <w:rsid w:val="001116BC"/>
    <w:rsid w:val="00111771"/>
    <w:rsid w:val="00111D68"/>
    <w:rsid w:val="00123710"/>
    <w:rsid w:val="0013309D"/>
    <w:rsid w:val="00142580"/>
    <w:rsid w:val="00155680"/>
    <w:rsid w:val="0015763E"/>
    <w:rsid w:val="0016637E"/>
    <w:rsid w:val="00177770"/>
    <w:rsid w:val="0018366F"/>
    <w:rsid w:val="00183F3C"/>
    <w:rsid w:val="001848B8"/>
    <w:rsid w:val="00197768"/>
    <w:rsid w:val="001B0308"/>
    <w:rsid w:val="001B1E2A"/>
    <w:rsid w:val="001C03F1"/>
    <w:rsid w:val="001C26E3"/>
    <w:rsid w:val="001C3C52"/>
    <w:rsid w:val="001C72A9"/>
    <w:rsid w:val="001C7F2B"/>
    <w:rsid w:val="001D5B56"/>
    <w:rsid w:val="001E0FA5"/>
    <w:rsid w:val="001E155F"/>
    <w:rsid w:val="001E5940"/>
    <w:rsid w:val="001F7DA9"/>
    <w:rsid w:val="002204A2"/>
    <w:rsid w:val="002262F0"/>
    <w:rsid w:val="00226B26"/>
    <w:rsid w:val="002364F4"/>
    <w:rsid w:val="00236A6A"/>
    <w:rsid w:val="002449AB"/>
    <w:rsid w:val="002517F1"/>
    <w:rsid w:val="00255767"/>
    <w:rsid w:val="002564A9"/>
    <w:rsid w:val="00257A17"/>
    <w:rsid w:val="00272398"/>
    <w:rsid w:val="00276A83"/>
    <w:rsid w:val="0027722C"/>
    <w:rsid w:val="00280DC0"/>
    <w:rsid w:val="00285FD6"/>
    <w:rsid w:val="00292374"/>
    <w:rsid w:val="002A45B5"/>
    <w:rsid w:val="002A74F8"/>
    <w:rsid w:val="002B08B2"/>
    <w:rsid w:val="002B1798"/>
    <w:rsid w:val="002B25DC"/>
    <w:rsid w:val="002B2955"/>
    <w:rsid w:val="002B5234"/>
    <w:rsid w:val="002C0D76"/>
    <w:rsid w:val="002C2146"/>
    <w:rsid w:val="002C406B"/>
    <w:rsid w:val="002E520A"/>
    <w:rsid w:val="002F0BF2"/>
    <w:rsid w:val="002F373E"/>
    <w:rsid w:val="003127E1"/>
    <w:rsid w:val="00314306"/>
    <w:rsid w:val="00332CD1"/>
    <w:rsid w:val="00333C41"/>
    <w:rsid w:val="00337B70"/>
    <w:rsid w:val="00347113"/>
    <w:rsid w:val="00360678"/>
    <w:rsid w:val="00373D43"/>
    <w:rsid w:val="00373D52"/>
    <w:rsid w:val="00380CE8"/>
    <w:rsid w:val="0038706A"/>
    <w:rsid w:val="00397258"/>
    <w:rsid w:val="003A28B7"/>
    <w:rsid w:val="003A49B5"/>
    <w:rsid w:val="003D23BD"/>
    <w:rsid w:val="003D3B13"/>
    <w:rsid w:val="003E1B2C"/>
    <w:rsid w:val="003E36D9"/>
    <w:rsid w:val="003E5A02"/>
    <w:rsid w:val="003F7927"/>
    <w:rsid w:val="003F7BB8"/>
    <w:rsid w:val="00400178"/>
    <w:rsid w:val="00404E61"/>
    <w:rsid w:val="0040619C"/>
    <w:rsid w:val="00411BBD"/>
    <w:rsid w:val="00412A69"/>
    <w:rsid w:val="00412FA2"/>
    <w:rsid w:val="00414A91"/>
    <w:rsid w:val="00415386"/>
    <w:rsid w:val="0042043D"/>
    <w:rsid w:val="00422976"/>
    <w:rsid w:val="004372F8"/>
    <w:rsid w:val="00440B09"/>
    <w:rsid w:val="00441A8A"/>
    <w:rsid w:val="0044329C"/>
    <w:rsid w:val="0045350E"/>
    <w:rsid w:val="00456768"/>
    <w:rsid w:val="004701C1"/>
    <w:rsid w:val="00474508"/>
    <w:rsid w:val="00475A13"/>
    <w:rsid w:val="00486C61"/>
    <w:rsid w:val="004A398B"/>
    <w:rsid w:val="004B0E57"/>
    <w:rsid w:val="004B1362"/>
    <w:rsid w:val="004B39BE"/>
    <w:rsid w:val="004B6198"/>
    <w:rsid w:val="004C22EC"/>
    <w:rsid w:val="004D2E8C"/>
    <w:rsid w:val="004D62EC"/>
    <w:rsid w:val="004E43C1"/>
    <w:rsid w:val="004E6031"/>
    <w:rsid w:val="004E73E0"/>
    <w:rsid w:val="004F6320"/>
    <w:rsid w:val="004F73A7"/>
    <w:rsid w:val="005012E5"/>
    <w:rsid w:val="00506021"/>
    <w:rsid w:val="0051380B"/>
    <w:rsid w:val="00515296"/>
    <w:rsid w:val="00524D40"/>
    <w:rsid w:val="00530E02"/>
    <w:rsid w:val="00543C58"/>
    <w:rsid w:val="00545B59"/>
    <w:rsid w:val="00555F68"/>
    <w:rsid w:val="00562A61"/>
    <w:rsid w:val="005702C2"/>
    <w:rsid w:val="00582FB3"/>
    <w:rsid w:val="005854CB"/>
    <w:rsid w:val="005928B1"/>
    <w:rsid w:val="00594683"/>
    <w:rsid w:val="00596CC2"/>
    <w:rsid w:val="005978AF"/>
    <w:rsid w:val="005A5F40"/>
    <w:rsid w:val="005B3B2A"/>
    <w:rsid w:val="005B3F34"/>
    <w:rsid w:val="005D6B3F"/>
    <w:rsid w:val="005E05C7"/>
    <w:rsid w:val="005E5388"/>
    <w:rsid w:val="005E6645"/>
    <w:rsid w:val="005F1B93"/>
    <w:rsid w:val="00602DA0"/>
    <w:rsid w:val="0061566F"/>
    <w:rsid w:val="00630171"/>
    <w:rsid w:val="00635AED"/>
    <w:rsid w:val="00640EC2"/>
    <w:rsid w:val="00641B33"/>
    <w:rsid w:val="00646B6D"/>
    <w:rsid w:val="006511F3"/>
    <w:rsid w:val="006569B6"/>
    <w:rsid w:val="00662CE9"/>
    <w:rsid w:val="00663A90"/>
    <w:rsid w:val="0067031A"/>
    <w:rsid w:val="006717DB"/>
    <w:rsid w:val="00692BAF"/>
    <w:rsid w:val="006947B2"/>
    <w:rsid w:val="0069736A"/>
    <w:rsid w:val="006A5896"/>
    <w:rsid w:val="006A7384"/>
    <w:rsid w:val="006B6866"/>
    <w:rsid w:val="006C3F2F"/>
    <w:rsid w:val="006D010A"/>
    <w:rsid w:val="006E0F51"/>
    <w:rsid w:val="006E1F2D"/>
    <w:rsid w:val="006E24B9"/>
    <w:rsid w:val="00705E39"/>
    <w:rsid w:val="0072032F"/>
    <w:rsid w:val="00723EA7"/>
    <w:rsid w:val="007253F0"/>
    <w:rsid w:val="00726589"/>
    <w:rsid w:val="00731DA7"/>
    <w:rsid w:val="00745A79"/>
    <w:rsid w:val="00747481"/>
    <w:rsid w:val="00751F21"/>
    <w:rsid w:val="00752E75"/>
    <w:rsid w:val="00760DE1"/>
    <w:rsid w:val="0076206F"/>
    <w:rsid w:val="0077065C"/>
    <w:rsid w:val="007717F4"/>
    <w:rsid w:val="00774F4A"/>
    <w:rsid w:val="00786826"/>
    <w:rsid w:val="007949DA"/>
    <w:rsid w:val="007A717D"/>
    <w:rsid w:val="007B3D41"/>
    <w:rsid w:val="007B78CD"/>
    <w:rsid w:val="007C2D80"/>
    <w:rsid w:val="007D340E"/>
    <w:rsid w:val="007D5E70"/>
    <w:rsid w:val="007E1ECA"/>
    <w:rsid w:val="007F77EA"/>
    <w:rsid w:val="007F79F4"/>
    <w:rsid w:val="007F7C9C"/>
    <w:rsid w:val="00805AAB"/>
    <w:rsid w:val="008078A7"/>
    <w:rsid w:val="00810972"/>
    <w:rsid w:val="00812768"/>
    <w:rsid w:val="00817B65"/>
    <w:rsid w:val="00831540"/>
    <w:rsid w:val="00836520"/>
    <w:rsid w:val="00851AB3"/>
    <w:rsid w:val="008524DC"/>
    <w:rsid w:val="00873FCD"/>
    <w:rsid w:val="00875B1F"/>
    <w:rsid w:val="00880E3D"/>
    <w:rsid w:val="008819D0"/>
    <w:rsid w:val="00896AA1"/>
    <w:rsid w:val="008A7144"/>
    <w:rsid w:val="008B6C75"/>
    <w:rsid w:val="008C314D"/>
    <w:rsid w:val="008C343C"/>
    <w:rsid w:val="008C6308"/>
    <w:rsid w:val="008D5358"/>
    <w:rsid w:val="008D62BF"/>
    <w:rsid w:val="008D6BE7"/>
    <w:rsid w:val="00907BCA"/>
    <w:rsid w:val="0091200E"/>
    <w:rsid w:val="00914100"/>
    <w:rsid w:val="0092145B"/>
    <w:rsid w:val="00944D07"/>
    <w:rsid w:val="0094580E"/>
    <w:rsid w:val="00945873"/>
    <w:rsid w:val="00946FA1"/>
    <w:rsid w:val="009534AF"/>
    <w:rsid w:val="00954DDE"/>
    <w:rsid w:val="009753F2"/>
    <w:rsid w:val="0098040F"/>
    <w:rsid w:val="00982F8C"/>
    <w:rsid w:val="0098680A"/>
    <w:rsid w:val="00993C07"/>
    <w:rsid w:val="009B1D7B"/>
    <w:rsid w:val="009B6B6E"/>
    <w:rsid w:val="009B7480"/>
    <w:rsid w:val="009D2D46"/>
    <w:rsid w:val="009D2D4B"/>
    <w:rsid w:val="009D4F10"/>
    <w:rsid w:val="009E6BF5"/>
    <w:rsid w:val="009E6F00"/>
    <w:rsid w:val="009E6FC9"/>
    <w:rsid w:val="00A1409C"/>
    <w:rsid w:val="00A14270"/>
    <w:rsid w:val="00A15AC0"/>
    <w:rsid w:val="00A16CF8"/>
    <w:rsid w:val="00A20A70"/>
    <w:rsid w:val="00A23967"/>
    <w:rsid w:val="00A37E4F"/>
    <w:rsid w:val="00A428E4"/>
    <w:rsid w:val="00A4384C"/>
    <w:rsid w:val="00A56851"/>
    <w:rsid w:val="00A57F8E"/>
    <w:rsid w:val="00A72723"/>
    <w:rsid w:val="00A74374"/>
    <w:rsid w:val="00A75537"/>
    <w:rsid w:val="00A76479"/>
    <w:rsid w:val="00A80ABB"/>
    <w:rsid w:val="00A94B07"/>
    <w:rsid w:val="00AA132F"/>
    <w:rsid w:val="00AA146B"/>
    <w:rsid w:val="00AA4FE1"/>
    <w:rsid w:val="00AB4CE6"/>
    <w:rsid w:val="00AC7490"/>
    <w:rsid w:val="00AD0E43"/>
    <w:rsid w:val="00AD2FDB"/>
    <w:rsid w:val="00AE4DB7"/>
    <w:rsid w:val="00AE7E7D"/>
    <w:rsid w:val="00AF4169"/>
    <w:rsid w:val="00AF4238"/>
    <w:rsid w:val="00AF4C2C"/>
    <w:rsid w:val="00B00100"/>
    <w:rsid w:val="00B308EB"/>
    <w:rsid w:val="00B324C5"/>
    <w:rsid w:val="00B33625"/>
    <w:rsid w:val="00B3373C"/>
    <w:rsid w:val="00B4064E"/>
    <w:rsid w:val="00B41765"/>
    <w:rsid w:val="00B42C41"/>
    <w:rsid w:val="00B45274"/>
    <w:rsid w:val="00B541B4"/>
    <w:rsid w:val="00B63A5D"/>
    <w:rsid w:val="00B658F5"/>
    <w:rsid w:val="00B72EA8"/>
    <w:rsid w:val="00B86F52"/>
    <w:rsid w:val="00B91513"/>
    <w:rsid w:val="00B9211A"/>
    <w:rsid w:val="00B9249F"/>
    <w:rsid w:val="00B95254"/>
    <w:rsid w:val="00BB5631"/>
    <w:rsid w:val="00BB6FAA"/>
    <w:rsid w:val="00BC2533"/>
    <w:rsid w:val="00BC3866"/>
    <w:rsid w:val="00BC438C"/>
    <w:rsid w:val="00BC6AA6"/>
    <w:rsid w:val="00BD7393"/>
    <w:rsid w:val="00BE3A3F"/>
    <w:rsid w:val="00BE456F"/>
    <w:rsid w:val="00BE72DA"/>
    <w:rsid w:val="00BF5532"/>
    <w:rsid w:val="00BF60F5"/>
    <w:rsid w:val="00BF7E12"/>
    <w:rsid w:val="00C0447C"/>
    <w:rsid w:val="00C07A90"/>
    <w:rsid w:val="00C11EA7"/>
    <w:rsid w:val="00C224C5"/>
    <w:rsid w:val="00C41CFA"/>
    <w:rsid w:val="00C45D88"/>
    <w:rsid w:val="00C523DB"/>
    <w:rsid w:val="00C54489"/>
    <w:rsid w:val="00C700B1"/>
    <w:rsid w:val="00C744A2"/>
    <w:rsid w:val="00C75064"/>
    <w:rsid w:val="00C76DF0"/>
    <w:rsid w:val="00C807EF"/>
    <w:rsid w:val="00CA2DE7"/>
    <w:rsid w:val="00CB0B15"/>
    <w:rsid w:val="00CB2219"/>
    <w:rsid w:val="00CB76E4"/>
    <w:rsid w:val="00CE0726"/>
    <w:rsid w:val="00CF22A7"/>
    <w:rsid w:val="00CF2652"/>
    <w:rsid w:val="00D002C9"/>
    <w:rsid w:val="00D02323"/>
    <w:rsid w:val="00D06448"/>
    <w:rsid w:val="00D14BB7"/>
    <w:rsid w:val="00D21A62"/>
    <w:rsid w:val="00D43507"/>
    <w:rsid w:val="00D455DA"/>
    <w:rsid w:val="00D4710B"/>
    <w:rsid w:val="00D52970"/>
    <w:rsid w:val="00D56CC6"/>
    <w:rsid w:val="00D816BE"/>
    <w:rsid w:val="00D90236"/>
    <w:rsid w:val="00DA1EC6"/>
    <w:rsid w:val="00DC2E3D"/>
    <w:rsid w:val="00DC2FD8"/>
    <w:rsid w:val="00DD094F"/>
    <w:rsid w:val="00DD5999"/>
    <w:rsid w:val="00DE4144"/>
    <w:rsid w:val="00DE53A1"/>
    <w:rsid w:val="00DE5645"/>
    <w:rsid w:val="00DE7ADB"/>
    <w:rsid w:val="00DF03EC"/>
    <w:rsid w:val="00DF60FB"/>
    <w:rsid w:val="00E024B4"/>
    <w:rsid w:val="00E16E49"/>
    <w:rsid w:val="00E50BB4"/>
    <w:rsid w:val="00E5110C"/>
    <w:rsid w:val="00E55837"/>
    <w:rsid w:val="00E5661D"/>
    <w:rsid w:val="00E571CC"/>
    <w:rsid w:val="00E57E26"/>
    <w:rsid w:val="00E62007"/>
    <w:rsid w:val="00E67EA8"/>
    <w:rsid w:val="00E70149"/>
    <w:rsid w:val="00E726C7"/>
    <w:rsid w:val="00E744BF"/>
    <w:rsid w:val="00E75430"/>
    <w:rsid w:val="00E77327"/>
    <w:rsid w:val="00E93061"/>
    <w:rsid w:val="00E94AFC"/>
    <w:rsid w:val="00EB7F36"/>
    <w:rsid w:val="00EC2943"/>
    <w:rsid w:val="00EC363E"/>
    <w:rsid w:val="00ED0211"/>
    <w:rsid w:val="00EE01AE"/>
    <w:rsid w:val="00EE2733"/>
    <w:rsid w:val="00EF479C"/>
    <w:rsid w:val="00EF716A"/>
    <w:rsid w:val="00EF7798"/>
    <w:rsid w:val="00F04212"/>
    <w:rsid w:val="00F04254"/>
    <w:rsid w:val="00F12E52"/>
    <w:rsid w:val="00F271D8"/>
    <w:rsid w:val="00F35046"/>
    <w:rsid w:val="00F41252"/>
    <w:rsid w:val="00F4349C"/>
    <w:rsid w:val="00F436C3"/>
    <w:rsid w:val="00F4632D"/>
    <w:rsid w:val="00F86B21"/>
    <w:rsid w:val="00F87858"/>
    <w:rsid w:val="00F87B51"/>
    <w:rsid w:val="00FA46C3"/>
    <w:rsid w:val="00FA5F14"/>
    <w:rsid w:val="00FB11D8"/>
    <w:rsid w:val="00FB3874"/>
    <w:rsid w:val="00FB3E2E"/>
    <w:rsid w:val="00FB627F"/>
    <w:rsid w:val="00FC5B77"/>
    <w:rsid w:val="00FD419A"/>
    <w:rsid w:val="00FE501A"/>
    <w:rsid w:val="00FE7E52"/>
    <w:rsid w:val="00FF4253"/>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0D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F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2F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13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D76"/>
  </w:style>
  <w:style w:type="paragraph" w:styleId="Footer">
    <w:name w:val="footer"/>
    <w:basedOn w:val="Normal"/>
    <w:link w:val="FooterChar"/>
    <w:uiPriority w:val="99"/>
    <w:unhideWhenUsed/>
    <w:rsid w:val="002C0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D76"/>
  </w:style>
  <w:style w:type="paragraph" w:styleId="BalloonText">
    <w:name w:val="Balloon Text"/>
    <w:basedOn w:val="Normal"/>
    <w:link w:val="BalloonTextChar"/>
    <w:uiPriority w:val="99"/>
    <w:semiHidden/>
    <w:unhideWhenUsed/>
    <w:rsid w:val="002C0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D76"/>
    <w:rPr>
      <w:rFonts w:ascii="Tahoma" w:hAnsi="Tahoma" w:cs="Tahoma"/>
      <w:sz w:val="16"/>
      <w:szCs w:val="16"/>
    </w:rPr>
  </w:style>
  <w:style w:type="paragraph" w:styleId="NoSpacing">
    <w:name w:val="No Spacing"/>
    <w:link w:val="NoSpacingChar"/>
    <w:uiPriority w:val="1"/>
    <w:qFormat/>
    <w:rsid w:val="002C0D76"/>
    <w:pPr>
      <w:spacing w:after="0" w:line="240" w:lineRule="auto"/>
    </w:pPr>
    <w:rPr>
      <w:rFonts w:eastAsiaTheme="minorEastAsia"/>
    </w:rPr>
  </w:style>
  <w:style w:type="character" w:customStyle="1" w:styleId="NoSpacingChar">
    <w:name w:val="No Spacing Char"/>
    <w:basedOn w:val="DefaultParagraphFont"/>
    <w:link w:val="NoSpacing"/>
    <w:uiPriority w:val="1"/>
    <w:rsid w:val="002C0D76"/>
    <w:rPr>
      <w:rFonts w:eastAsiaTheme="minorEastAsia"/>
    </w:rPr>
  </w:style>
  <w:style w:type="character" w:styleId="PlaceholderText">
    <w:name w:val="Placeholder Text"/>
    <w:basedOn w:val="DefaultParagraphFont"/>
    <w:uiPriority w:val="99"/>
    <w:semiHidden/>
    <w:rsid w:val="002C0D76"/>
    <w:rPr>
      <w:color w:val="808080"/>
    </w:rPr>
  </w:style>
  <w:style w:type="character" w:customStyle="1" w:styleId="Heading1Char">
    <w:name w:val="Heading 1 Char"/>
    <w:basedOn w:val="DefaultParagraphFont"/>
    <w:link w:val="Heading1"/>
    <w:uiPriority w:val="9"/>
    <w:rsid w:val="002C0D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2F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82F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9211A"/>
    <w:rPr>
      <w:color w:val="0000FF" w:themeColor="hyperlink"/>
      <w:u w:val="single"/>
    </w:rPr>
  </w:style>
  <w:style w:type="paragraph" w:styleId="TOCHeading">
    <w:name w:val="TOC Heading"/>
    <w:basedOn w:val="Heading1"/>
    <w:next w:val="Normal"/>
    <w:uiPriority w:val="39"/>
    <w:semiHidden/>
    <w:unhideWhenUsed/>
    <w:qFormat/>
    <w:rsid w:val="00C07A90"/>
    <w:pPr>
      <w:outlineLvl w:val="9"/>
    </w:pPr>
    <w:rPr>
      <w:lang w:eastAsia="ja-JP"/>
    </w:rPr>
  </w:style>
  <w:style w:type="paragraph" w:styleId="TOC1">
    <w:name w:val="toc 1"/>
    <w:basedOn w:val="Normal"/>
    <w:next w:val="Normal"/>
    <w:autoRedefine/>
    <w:uiPriority w:val="39"/>
    <w:unhideWhenUsed/>
    <w:rsid w:val="00C07A90"/>
    <w:pPr>
      <w:spacing w:after="100"/>
    </w:pPr>
  </w:style>
  <w:style w:type="paragraph" w:styleId="TOC2">
    <w:name w:val="toc 2"/>
    <w:basedOn w:val="Normal"/>
    <w:next w:val="Normal"/>
    <w:autoRedefine/>
    <w:uiPriority w:val="39"/>
    <w:unhideWhenUsed/>
    <w:rsid w:val="00C07A90"/>
    <w:pPr>
      <w:spacing w:after="100"/>
      <w:ind w:left="220"/>
    </w:pPr>
  </w:style>
  <w:style w:type="paragraph" w:styleId="TOC3">
    <w:name w:val="toc 3"/>
    <w:basedOn w:val="Normal"/>
    <w:next w:val="Normal"/>
    <w:autoRedefine/>
    <w:uiPriority w:val="39"/>
    <w:unhideWhenUsed/>
    <w:rsid w:val="00C07A90"/>
    <w:pPr>
      <w:spacing w:after="100"/>
      <w:ind w:left="440"/>
    </w:pPr>
  </w:style>
  <w:style w:type="paragraph" w:styleId="HTMLPreformatted">
    <w:name w:val="HTML Preformatted"/>
    <w:basedOn w:val="Normal"/>
    <w:link w:val="HTMLPreformattedChar"/>
    <w:uiPriority w:val="99"/>
    <w:semiHidden/>
    <w:unhideWhenUsed/>
    <w:rsid w:val="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71D8"/>
    <w:rPr>
      <w:rFonts w:ascii="Courier New" w:eastAsia="Times New Roman" w:hAnsi="Courier New" w:cs="Courier New"/>
      <w:sz w:val="20"/>
      <w:szCs w:val="20"/>
    </w:rPr>
  </w:style>
  <w:style w:type="paragraph" w:styleId="Bibliography">
    <w:name w:val="Bibliography"/>
    <w:basedOn w:val="Normal"/>
    <w:next w:val="Normal"/>
    <w:uiPriority w:val="37"/>
    <w:unhideWhenUsed/>
    <w:rsid w:val="004E6031"/>
  </w:style>
  <w:style w:type="character" w:styleId="CommentReference">
    <w:name w:val="annotation reference"/>
    <w:basedOn w:val="DefaultParagraphFont"/>
    <w:uiPriority w:val="99"/>
    <w:semiHidden/>
    <w:unhideWhenUsed/>
    <w:rsid w:val="007949DA"/>
    <w:rPr>
      <w:sz w:val="16"/>
      <w:szCs w:val="16"/>
    </w:rPr>
  </w:style>
  <w:style w:type="paragraph" w:styleId="CommentText">
    <w:name w:val="annotation text"/>
    <w:basedOn w:val="Normal"/>
    <w:link w:val="CommentTextChar"/>
    <w:uiPriority w:val="99"/>
    <w:semiHidden/>
    <w:unhideWhenUsed/>
    <w:rsid w:val="007949DA"/>
    <w:pPr>
      <w:spacing w:line="240" w:lineRule="auto"/>
    </w:pPr>
    <w:rPr>
      <w:sz w:val="20"/>
      <w:szCs w:val="20"/>
    </w:rPr>
  </w:style>
  <w:style w:type="character" w:customStyle="1" w:styleId="CommentTextChar">
    <w:name w:val="Comment Text Char"/>
    <w:basedOn w:val="DefaultParagraphFont"/>
    <w:link w:val="CommentText"/>
    <w:uiPriority w:val="99"/>
    <w:semiHidden/>
    <w:rsid w:val="007949DA"/>
    <w:rPr>
      <w:sz w:val="20"/>
      <w:szCs w:val="20"/>
    </w:rPr>
  </w:style>
  <w:style w:type="paragraph" w:styleId="CommentSubject">
    <w:name w:val="annotation subject"/>
    <w:basedOn w:val="CommentText"/>
    <w:next w:val="CommentText"/>
    <w:link w:val="CommentSubjectChar"/>
    <w:uiPriority w:val="99"/>
    <w:semiHidden/>
    <w:unhideWhenUsed/>
    <w:rsid w:val="007949DA"/>
    <w:rPr>
      <w:b/>
      <w:bCs/>
    </w:rPr>
  </w:style>
  <w:style w:type="character" w:customStyle="1" w:styleId="CommentSubjectChar">
    <w:name w:val="Comment Subject Char"/>
    <w:basedOn w:val="CommentTextChar"/>
    <w:link w:val="CommentSubject"/>
    <w:uiPriority w:val="99"/>
    <w:semiHidden/>
    <w:rsid w:val="007949DA"/>
    <w:rPr>
      <w:b/>
      <w:bCs/>
      <w:sz w:val="20"/>
      <w:szCs w:val="20"/>
    </w:rPr>
  </w:style>
  <w:style w:type="paragraph" w:styleId="ListParagraph">
    <w:name w:val="List Paragraph"/>
    <w:basedOn w:val="Normal"/>
    <w:uiPriority w:val="34"/>
    <w:qFormat/>
    <w:rsid w:val="00BC3866"/>
    <w:pPr>
      <w:ind w:left="720"/>
      <w:contextualSpacing/>
    </w:pPr>
  </w:style>
  <w:style w:type="table" w:styleId="TableGrid">
    <w:name w:val="Table Grid"/>
    <w:basedOn w:val="TableNormal"/>
    <w:uiPriority w:val="59"/>
    <w:rsid w:val="000B3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2323"/>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AA132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0D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F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2F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13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D76"/>
  </w:style>
  <w:style w:type="paragraph" w:styleId="Footer">
    <w:name w:val="footer"/>
    <w:basedOn w:val="Normal"/>
    <w:link w:val="FooterChar"/>
    <w:uiPriority w:val="99"/>
    <w:unhideWhenUsed/>
    <w:rsid w:val="002C0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D76"/>
  </w:style>
  <w:style w:type="paragraph" w:styleId="BalloonText">
    <w:name w:val="Balloon Text"/>
    <w:basedOn w:val="Normal"/>
    <w:link w:val="BalloonTextChar"/>
    <w:uiPriority w:val="99"/>
    <w:semiHidden/>
    <w:unhideWhenUsed/>
    <w:rsid w:val="002C0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D76"/>
    <w:rPr>
      <w:rFonts w:ascii="Tahoma" w:hAnsi="Tahoma" w:cs="Tahoma"/>
      <w:sz w:val="16"/>
      <w:szCs w:val="16"/>
    </w:rPr>
  </w:style>
  <w:style w:type="paragraph" w:styleId="NoSpacing">
    <w:name w:val="No Spacing"/>
    <w:link w:val="NoSpacingChar"/>
    <w:uiPriority w:val="1"/>
    <w:qFormat/>
    <w:rsid w:val="002C0D76"/>
    <w:pPr>
      <w:spacing w:after="0" w:line="240" w:lineRule="auto"/>
    </w:pPr>
    <w:rPr>
      <w:rFonts w:eastAsiaTheme="minorEastAsia"/>
    </w:rPr>
  </w:style>
  <w:style w:type="character" w:customStyle="1" w:styleId="NoSpacingChar">
    <w:name w:val="No Spacing Char"/>
    <w:basedOn w:val="DefaultParagraphFont"/>
    <w:link w:val="NoSpacing"/>
    <w:uiPriority w:val="1"/>
    <w:rsid w:val="002C0D76"/>
    <w:rPr>
      <w:rFonts w:eastAsiaTheme="minorEastAsia"/>
    </w:rPr>
  </w:style>
  <w:style w:type="character" w:styleId="PlaceholderText">
    <w:name w:val="Placeholder Text"/>
    <w:basedOn w:val="DefaultParagraphFont"/>
    <w:uiPriority w:val="99"/>
    <w:semiHidden/>
    <w:rsid w:val="002C0D76"/>
    <w:rPr>
      <w:color w:val="808080"/>
    </w:rPr>
  </w:style>
  <w:style w:type="character" w:customStyle="1" w:styleId="Heading1Char">
    <w:name w:val="Heading 1 Char"/>
    <w:basedOn w:val="DefaultParagraphFont"/>
    <w:link w:val="Heading1"/>
    <w:uiPriority w:val="9"/>
    <w:rsid w:val="002C0D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2F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82F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9211A"/>
    <w:rPr>
      <w:color w:val="0000FF" w:themeColor="hyperlink"/>
      <w:u w:val="single"/>
    </w:rPr>
  </w:style>
  <w:style w:type="paragraph" w:styleId="TOCHeading">
    <w:name w:val="TOC Heading"/>
    <w:basedOn w:val="Heading1"/>
    <w:next w:val="Normal"/>
    <w:uiPriority w:val="39"/>
    <w:semiHidden/>
    <w:unhideWhenUsed/>
    <w:qFormat/>
    <w:rsid w:val="00C07A90"/>
    <w:pPr>
      <w:outlineLvl w:val="9"/>
    </w:pPr>
    <w:rPr>
      <w:lang w:eastAsia="ja-JP"/>
    </w:rPr>
  </w:style>
  <w:style w:type="paragraph" w:styleId="TOC1">
    <w:name w:val="toc 1"/>
    <w:basedOn w:val="Normal"/>
    <w:next w:val="Normal"/>
    <w:autoRedefine/>
    <w:uiPriority w:val="39"/>
    <w:unhideWhenUsed/>
    <w:rsid w:val="00C07A90"/>
    <w:pPr>
      <w:spacing w:after="100"/>
    </w:pPr>
  </w:style>
  <w:style w:type="paragraph" w:styleId="TOC2">
    <w:name w:val="toc 2"/>
    <w:basedOn w:val="Normal"/>
    <w:next w:val="Normal"/>
    <w:autoRedefine/>
    <w:uiPriority w:val="39"/>
    <w:unhideWhenUsed/>
    <w:rsid w:val="00C07A90"/>
    <w:pPr>
      <w:spacing w:after="100"/>
      <w:ind w:left="220"/>
    </w:pPr>
  </w:style>
  <w:style w:type="paragraph" w:styleId="TOC3">
    <w:name w:val="toc 3"/>
    <w:basedOn w:val="Normal"/>
    <w:next w:val="Normal"/>
    <w:autoRedefine/>
    <w:uiPriority w:val="39"/>
    <w:unhideWhenUsed/>
    <w:rsid w:val="00C07A90"/>
    <w:pPr>
      <w:spacing w:after="100"/>
      <w:ind w:left="440"/>
    </w:pPr>
  </w:style>
  <w:style w:type="paragraph" w:styleId="HTMLPreformatted">
    <w:name w:val="HTML Preformatted"/>
    <w:basedOn w:val="Normal"/>
    <w:link w:val="HTMLPreformattedChar"/>
    <w:uiPriority w:val="99"/>
    <w:semiHidden/>
    <w:unhideWhenUsed/>
    <w:rsid w:val="00F27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71D8"/>
    <w:rPr>
      <w:rFonts w:ascii="Courier New" w:eastAsia="Times New Roman" w:hAnsi="Courier New" w:cs="Courier New"/>
      <w:sz w:val="20"/>
      <w:szCs w:val="20"/>
    </w:rPr>
  </w:style>
  <w:style w:type="paragraph" w:styleId="Bibliography">
    <w:name w:val="Bibliography"/>
    <w:basedOn w:val="Normal"/>
    <w:next w:val="Normal"/>
    <w:uiPriority w:val="37"/>
    <w:unhideWhenUsed/>
    <w:rsid w:val="004E6031"/>
  </w:style>
  <w:style w:type="character" w:styleId="CommentReference">
    <w:name w:val="annotation reference"/>
    <w:basedOn w:val="DefaultParagraphFont"/>
    <w:uiPriority w:val="99"/>
    <w:semiHidden/>
    <w:unhideWhenUsed/>
    <w:rsid w:val="007949DA"/>
    <w:rPr>
      <w:sz w:val="16"/>
      <w:szCs w:val="16"/>
    </w:rPr>
  </w:style>
  <w:style w:type="paragraph" w:styleId="CommentText">
    <w:name w:val="annotation text"/>
    <w:basedOn w:val="Normal"/>
    <w:link w:val="CommentTextChar"/>
    <w:uiPriority w:val="99"/>
    <w:semiHidden/>
    <w:unhideWhenUsed/>
    <w:rsid w:val="007949DA"/>
    <w:pPr>
      <w:spacing w:line="240" w:lineRule="auto"/>
    </w:pPr>
    <w:rPr>
      <w:sz w:val="20"/>
      <w:szCs w:val="20"/>
    </w:rPr>
  </w:style>
  <w:style w:type="character" w:customStyle="1" w:styleId="CommentTextChar">
    <w:name w:val="Comment Text Char"/>
    <w:basedOn w:val="DefaultParagraphFont"/>
    <w:link w:val="CommentText"/>
    <w:uiPriority w:val="99"/>
    <w:semiHidden/>
    <w:rsid w:val="007949DA"/>
    <w:rPr>
      <w:sz w:val="20"/>
      <w:szCs w:val="20"/>
    </w:rPr>
  </w:style>
  <w:style w:type="paragraph" w:styleId="CommentSubject">
    <w:name w:val="annotation subject"/>
    <w:basedOn w:val="CommentText"/>
    <w:next w:val="CommentText"/>
    <w:link w:val="CommentSubjectChar"/>
    <w:uiPriority w:val="99"/>
    <w:semiHidden/>
    <w:unhideWhenUsed/>
    <w:rsid w:val="007949DA"/>
    <w:rPr>
      <w:b/>
      <w:bCs/>
    </w:rPr>
  </w:style>
  <w:style w:type="character" w:customStyle="1" w:styleId="CommentSubjectChar">
    <w:name w:val="Comment Subject Char"/>
    <w:basedOn w:val="CommentTextChar"/>
    <w:link w:val="CommentSubject"/>
    <w:uiPriority w:val="99"/>
    <w:semiHidden/>
    <w:rsid w:val="007949DA"/>
    <w:rPr>
      <w:b/>
      <w:bCs/>
      <w:sz w:val="20"/>
      <w:szCs w:val="20"/>
    </w:rPr>
  </w:style>
  <w:style w:type="paragraph" w:styleId="ListParagraph">
    <w:name w:val="List Paragraph"/>
    <w:basedOn w:val="Normal"/>
    <w:uiPriority w:val="34"/>
    <w:qFormat/>
    <w:rsid w:val="00BC3866"/>
    <w:pPr>
      <w:ind w:left="720"/>
      <w:contextualSpacing/>
    </w:pPr>
  </w:style>
  <w:style w:type="table" w:styleId="TableGrid">
    <w:name w:val="Table Grid"/>
    <w:basedOn w:val="TableNormal"/>
    <w:uiPriority w:val="59"/>
    <w:rsid w:val="000B3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2323"/>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AA132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0186">
      <w:bodyDiv w:val="1"/>
      <w:marLeft w:val="0"/>
      <w:marRight w:val="0"/>
      <w:marTop w:val="0"/>
      <w:marBottom w:val="0"/>
      <w:divBdr>
        <w:top w:val="none" w:sz="0" w:space="0" w:color="auto"/>
        <w:left w:val="none" w:sz="0" w:space="0" w:color="auto"/>
        <w:bottom w:val="none" w:sz="0" w:space="0" w:color="auto"/>
        <w:right w:val="none" w:sz="0" w:space="0" w:color="auto"/>
      </w:divBdr>
    </w:div>
    <w:div w:id="18555811">
      <w:bodyDiv w:val="1"/>
      <w:marLeft w:val="0"/>
      <w:marRight w:val="0"/>
      <w:marTop w:val="0"/>
      <w:marBottom w:val="0"/>
      <w:divBdr>
        <w:top w:val="none" w:sz="0" w:space="0" w:color="auto"/>
        <w:left w:val="none" w:sz="0" w:space="0" w:color="auto"/>
        <w:bottom w:val="none" w:sz="0" w:space="0" w:color="auto"/>
        <w:right w:val="none" w:sz="0" w:space="0" w:color="auto"/>
      </w:divBdr>
    </w:div>
    <w:div w:id="70738342">
      <w:bodyDiv w:val="1"/>
      <w:marLeft w:val="0"/>
      <w:marRight w:val="0"/>
      <w:marTop w:val="0"/>
      <w:marBottom w:val="0"/>
      <w:divBdr>
        <w:top w:val="none" w:sz="0" w:space="0" w:color="auto"/>
        <w:left w:val="none" w:sz="0" w:space="0" w:color="auto"/>
        <w:bottom w:val="none" w:sz="0" w:space="0" w:color="auto"/>
        <w:right w:val="none" w:sz="0" w:space="0" w:color="auto"/>
      </w:divBdr>
    </w:div>
    <w:div w:id="115561160">
      <w:bodyDiv w:val="1"/>
      <w:marLeft w:val="0"/>
      <w:marRight w:val="0"/>
      <w:marTop w:val="0"/>
      <w:marBottom w:val="0"/>
      <w:divBdr>
        <w:top w:val="none" w:sz="0" w:space="0" w:color="auto"/>
        <w:left w:val="none" w:sz="0" w:space="0" w:color="auto"/>
        <w:bottom w:val="none" w:sz="0" w:space="0" w:color="auto"/>
        <w:right w:val="none" w:sz="0" w:space="0" w:color="auto"/>
      </w:divBdr>
    </w:div>
    <w:div w:id="199128868">
      <w:bodyDiv w:val="1"/>
      <w:marLeft w:val="0"/>
      <w:marRight w:val="0"/>
      <w:marTop w:val="0"/>
      <w:marBottom w:val="0"/>
      <w:divBdr>
        <w:top w:val="none" w:sz="0" w:space="0" w:color="auto"/>
        <w:left w:val="none" w:sz="0" w:space="0" w:color="auto"/>
        <w:bottom w:val="none" w:sz="0" w:space="0" w:color="auto"/>
        <w:right w:val="none" w:sz="0" w:space="0" w:color="auto"/>
      </w:divBdr>
    </w:div>
    <w:div w:id="235751957">
      <w:bodyDiv w:val="1"/>
      <w:marLeft w:val="0"/>
      <w:marRight w:val="0"/>
      <w:marTop w:val="0"/>
      <w:marBottom w:val="0"/>
      <w:divBdr>
        <w:top w:val="none" w:sz="0" w:space="0" w:color="auto"/>
        <w:left w:val="none" w:sz="0" w:space="0" w:color="auto"/>
        <w:bottom w:val="none" w:sz="0" w:space="0" w:color="auto"/>
        <w:right w:val="none" w:sz="0" w:space="0" w:color="auto"/>
      </w:divBdr>
    </w:div>
    <w:div w:id="263736219">
      <w:bodyDiv w:val="1"/>
      <w:marLeft w:val="0"/>
      <w:marRight w:val="0"/>
      <w:marTop w:val="0"/>
      <w:marBottom w:val="0"/>
      <w:divBdr>
        <w:top w:val="none" w:sz="0" w:space="0" w:color="auto"/>
        <w:left w:val="none" w:sz="0" w:space="0" w:color="auto"/>
        <w:bottom w:val="none" w:sz="0" w:space="0" w:color="auto"/>
        <w:right w:val="none" w:sz="0" w:space="0" w:color="auto"/>
      </w:divBdr>
    </w:div>
    <w:div w:id="341015300">
      <w:bodyDiv w:val="1"/>
      <w:marLeft w:val="0"/>
      <w:marRight w:val="0"/>
      <w:marTop w:val="0"/>
      <w:marBottom w:val="0"/>
      <w:divBdr>
        <w:top w:val="none" w:sz="0" w:space="0" w:color="auto"/>
        <w:left w:val="none" w:sz="0" w:space="0" w:color="auto"/>
        <w:bottom w:val="none" w:sz="0" w:space="0" w:color="auto"/>
        <w:right w:val="none" w:sz="0" w:space="0" w:color="auto"/>
      </w:divBdr>
    </w:div>
    <w:div w:id="449710455">
      <w:bodyDiv w:val="1"/>
      <w:marLeft w:val="0"/>
      <w:marRight w:val="0"/>
      <w:marTop w:val="0"/>
      <w:marBottom w:val="0"/>
      <w:divBdr>
        <w:top w:val="none" w:sz="0" w:space="0" w:color="auto"/>
        <w:left w:val="none" w:sz="0" w:space="0" w:color="auto"/>
        <w:bottom w:val="none" w:sz="0" w:space="0" w:color="auto"/>
        <w:right w:val="none" w:sz="0" w:space="0" w:color="auto"/>
      </w:divBdr>
    </w:div>
    <w:div w:id="487209996">
      <w:bodyDiv w:val="1"/>
      <w:marLeft w:val="0"/>
      <w:marRight w:val="0"/>
      <w:marTop w:val="0"/>
      <w:marBottom w:val="0"/>
      <w:divBdr>
        <w:top w:val="none" w:sz="0" w:space="0" w:color="auto"/>
        <w:left w:val="none" w:sz="0" w:space="0" w:color="auto"/>
        <w:bottom w:val="none" w:sz="0" w:space="0" w:color="auto"/>
        <w:right w:val="none" w:sz="0" w:space="0" w:color="auto"/>
      </w:divBdr>
    </w:div>
    <w:div w:id="555362510">
      <w:bodyDiv w:val="1"/>
      <w:marLeft w:val="0"/>
      <w:marRight w:val="0"/>
      <w:marTop w:val="0"/>
      <w:marBottom w:val="0"/>
      <w:divBdr>
        <w:top w:val="none" w:sz="0" w:space="0" w:color="auto"/>
        <w:left w:val="none" w:sz="0" w:space="0" w:color="auto"/>
        <w:bottom w:val="none" w:sz="0" w:space="0" w:color="auto"/>
        <w:right w:val="none" w:sz="0" w:space="0" w:color="auto"/>
      </w:divBdr>
    </w:div>
    <w:div w:id="616569101">
      <w:bodyDiv w:val="1"/>
      <w:marLeft w:val="0"/>
      <w:marRight w:val="0"/>
      <w:marTop w:val="0"/>
      <w:marBottom w:val="0"/>
      <w:divBdr>
        <w:top w:val="none" w:sz="0" w:space="0" w:color="auto"/>
        <w:left w:val="none" w:sz="0" w:space="0" w:color="auto"/>
        <w:bottom w:val="none" w:sz="0" w:space="0" w:color="auto"/>
        <w:right w:val="none" w:sz="0" w:space="0" w:color="auto"/>
      </w:divBdr>
    </w:div>
    <w:div w:id="638531165">
      <w:bodyDiv w:val="1"/>
      <w:marLeft w:val="0"/>
      <w:marRight w:val="0"/>
      <w:marTop w:val="0"/>
      <w:marBottom w:val="0"/>
      <w:divBdr>
        <w:top w:val="none" w:sz="0" w:space="0" w:color="auto"/>
        <w:left w:val="none" w:sz="0" w:space="0" w:color="auto"/>
        <w:bottom w:val="none" w:sz="0" w:space="0" w:color="auto"/>
        <w:right w:val="none" w:sz="0" w:space="0" w:color="auto"/>
      </w:divBdr>
    </w:div>
    <w:div w:id="798109280">
      <w:bodyDiv w:val="1"/>
      <w:marLeft w:val="0"/>
      <w:marRight w:val="0"/>
      <w:marTop w:val="0"/>
      <w:marBottom w:val="0"/>
      <w:divBdr>
        <w:top w:val="none" w:sz="0" w:space="0" w:color="auto"/>
        <w:left w:val="none" w:sz="0" w:space="0" w:color="auto"/>
        <w:bottom w:val="none" w:sz="0" w:space="0" w:color="auto"/>
        <w:right w:val="none" w:sz="0" w:space="0" w:color="auto"/>
      </w:divBdr>
    </w:div>
    <w:div w:id="897786721">
      <w:bodyDiv w:val="1"/>
      <w:marLeft w:val="0"/>
      <w:marRight w:val="0"/>
      <w:marTop w:val="0"/>
      <w:marBottom w:val="0"/>
      <w:divBdr>
        <w:top w:val="none" w:sz="0" w:space="0" w:color="auto"/>
        <w:left w:val="none" w:sz="0" w:space="0" w:color="auto"/>
        <w:bottom w:val="none" w:sz="0" w:space="0" w:color="auto"/>
        <w:right w:val="none" w:sz="0" w:space="0" w:color="auto"/>
      </w:divBdr>
    </w:div>
    <w:div w:id="909191717">
      <w:bodyDiv w:val="1"/>
      <w:marLeft w:val="0"/>
      <w:marRight w:val="0"/>
      <w:marTop w:val="0"/>
      <w:marBottom w:val="0"/>
      <w:divBdr>
        <w:top w:val="none" w:sz="0" w:space="0" w:color="auto"/>
        <w:left w:val="none" w:sz="0" w:space="0" w:color="auto"/>
        <w:bottom w:val="none" w:sz="0" w:space="0" w:color="auto"/>
        <w:right w:val="none" w:sz="0" w:space="0" w:color="auto"/>
      </w:divBdr>
    </w:div>
    <w:div w:id="968516272">
      <w:bodyDiv w:val="1"/>
      <w:marLeft w:val="0"/>
      <w:marRight w:val="0"/>
      <w:marTop w:val="0"/>
      <w:marBottom w:val="0"/>
      <w:divBdr>
        <w:top w:val="none" w:sz="0" w:space="0" w:color="auto"/>
        <w:left w:val="none" w:sz="0" w:space="0" w:color="auto"/>
        <w:bottom w:val="none" w:sz="0" w:space="0" w:color="auto"/>
        <w:right w:val="none" w:sz="0" w:space="0" w:color="auto"/>
      </w:divBdr>
    </w:div>
    <w:div w:id="974141205">
      <w:bodyDiv w:val="1"/>
      <w:marLeft w:val="0"/>
      <w:marRight w:val="0"/>
      <w:marTop w:val="0"/>
      <w:marBottom w:val="0"/>
      <w:divBdr>
        <w:top w:val="none" w:sz="0" w:space="0" w:color="auto"/>
        <w:left w:val="none" w:sz="0" w:space="0" w:color="auto"/>
        <w:bottom w:val="none" w:sz="0" w:space="0" w:color="auto"/>
        <w:right w:val="none" w:sz="0" w:space="0" w:color="auto"/>
      </w:divBdr>
      <w:divsChild>
        <w:div w:id="1815484900">
          <w:marLeft w:val="0"/>
          <w:marRight w:val="0"/>
          <w:marTop w:val="0"/>
          <w:marBottom w:val="0"/>
          <w:divBdr>
            <w:top w:val="none" w:sz="0" w:space="0" w:color="auto"/>
            <w:left w:val="none" w:sz="0" w:space="0" w:color="auto"/>
            <w:bottom w:val="none" w:sz="0" w:space="0" w:color="auto"/>
            <w:right w:val="none" w:sz="0" w:space="0" w:color="auto"/>
          </w:divBdr>
        </w:div>
        <w:div w:id="1068920137">
          <w:marLeft w:val="0"/>
          <w:marRight w:val="0"/>
          <w:marTop w:val="0"/>
          <w:marBottom w:val="0"/>
          <w:divBdr>
            <w:top w:val="none" w:sz="0" w:space="0" w:color="auto"/>
            <w:left w:val="none" w:sz="0" w:space="0" w:color="auto"/>
            <w:bottom w:val="none" w:sz="0" w:space="0" w:color="auto"/>
            <w:right w:val="none" w:sz="0" w:space="0" w:color="auto"/>
          </w:divBdr>
        </w:div>
      </w:divsChild>
    </w:div>
    <w:div w:id="1201941057">
      <w:bodyDiv w:val="1"/>
      <w:marLeft w:val="0"/>
      <w:marRight w:val="0"/>
      <w:marTop w:val="0"/>
      <w:marBottom w:val="0"/>
      <w:divBdr>
        <w:top w:val="none" w:sz="0" w:space="0" w:color="auto"/>
        <w:left w:val="none" w:sz="0" w:space="0" w:color="auto"/>
        <w:bottom w:val="none" w:sz="0" w:space="0" w:color="auto"/>
        <w:right w:val="none" w:sz="0" w:space="0" w:color="auto"/>
      </w:divBdr>
    </w:div>
    <w:div w:id="1451166325">
      <w:bodyDiv w:val="1"/>
      <w:marLeft w:val="0"/>
      <w:marRight w:val="0"/>
      <w:marTop w:val="0"/>
      <w:marBottom w:val="0"/>
      <w:divBdr>
        <w:top w:val="none" w:sz="0" w:space="0" w:color="auto"/>
        <w:left w:val="none" w:sz="0" w:space="0" w:color="auto"/>
        <w:bottom w:val="none" w:sz="0" w:space="0" w:color="auto"/>
        <w:right w:val="none" w:sz="0" w:space="0" w:color="auto"/>
      </w:divBdr>
    </w:div>
    <w:div w:id="1625959133">
      <w:bodyDiv w:val="1"/>
      <w:marLeft w:val="0"/>
      <w:marRight w:val="0"/>
      <w:marTop w:val="0"/>
      <w:marBottom w:val="0"/>
      <w:divBdr>
        <w:top w:val="none" w:sz="0" w:space="0" w:color="auto"/>
        <w:left w:val="none" w:sz="0" w:space="0" w:color="auto"/>
        <w:bottom w:val="none" w:sz="0" w:space="0" w:color="auto"/>
        <w:right w:val="none" w:sz="0" w:space="0" w:color="auto"/>
      </w:divBdr>
    </w:div>
    <w:div w:id="1673604563">
      <w:bodyDiv w:val="1"/>
      <w:marLeft w:val="0"/>
      <w:marRight w:val="0"/>
      <w:marTop w:val="0"/>
      <w:marBottom w:val="0"/>
      <w:divBdr>
        <w:top w:val="none" w:sz="0" w:space="0" w:color="auto"/>
        <w:left w:val="none" w:sz="0" w:space="0" w:color="auto"/>
        <w:bottom w:val="none" w:sz="0" w:space="0" w:color="auto"/>
        <w:right w:val="none" w:sz="0" w:space="0" w:color="auto"/>
      </w:divBdr>
    </w:div>
    <w:div w:id="1830976459">
      <w:bodyDiv w:val="1"/>
      <w:marLeft w:val="0"/>
      <w:marRight w:val="0"/>
      <w:marTop w:val="0"/>
      <w:marBottom w:val="0"/>
      <w:divBdr>
        <w:top w:val="none" w:sz="0" w:space="0" w:color="auto"/>
        <w:left w:val="none" w:sz="0" w:space="0" w:color="auto"/>
        <w:bottom w:val="none" w:sz="0" w:space="0" w:color="auto"/>
        <w:right w:val="none" w:sz="0" w:space="0" w:color="auto"/>
      </w:divBdr>
    </w:div>
    <w:div w:id="1832016301">
      <w:bodyDiv w:val="1"/>
      <w:marLeft w:val="0"/>
      <w:marRight w:val="0"/>
      <w:marTop w:val="0"/>
      <w:marBottom w:val="0"/>
      <w:divBdr>
        <w:top w:val="none" w:sz="0" w:space="0" w:color="auto"/>
        <w:left w:val="none" w:sz="0" w:space="0" w:color="auto"/>
        <w:bottom w:val="none" w:sz="0" w:space="0" w:color="auto"/>
        <w:right w:val="none" w:sz="0" w:space="0" w:color="auto"/>
      </w:divBdr>
    </w:div>
    <w:div w:id="1874226649">
      <w:bodyDiv w:val="1"/>
      <w:marLeft w:val="0"/>
      <w:marRight w:val="0"/>
      <w:marTop w:val="0"/>
      <w:marBottom w:val="0"/>
      <w:divBdr>
        <w:top w:val="none" w:sz="0" w:space="0" w:color="auto"/>
        <w:left w:val="none" w:sz="0" w:space="0" w:color="auto"/>
        <w:bottom w:val="none" w:sz="0" w:space="0" w:color="auto"/>
        <w:right w:val="none" w:sz="0" w:space="0" w:color="auto"/>
      </w:divBdr>
    </w:div>
    <w:div w:id="1917668007">
      <w:bodyDiv w:val="1"/>
      <w:marLeft w:val="0"/>
      <w:marRight w:val="0"/>
      <w:marTop w:val="0"/>
      <w:marBottom w:val="0"/>
      <w:divBdr>
        <w:top w:val="none" w:sz="0" w:space="0" w:color="auto"/>
        <w:left w:val="none" w:sz="0" w:space="0" w:color="auto"/>
        <w:bottom w:val="none" w:sz="0" w:space="0" w:color="auto"/>
        <w:right w:val="none" w:sz="0" w:space="0" w:color="auto"/>
      </w:divBdr>
    </w:div>
    <w:div w:id="1933970509">
      <w:bodyDiv w:val="1"/>
      <w:marLeft w:val="0"/>
      <w:marRight w:val="0"/>
      <w:marTop w:val="0"/>
      <w:marBottom w:val="0"/>
      <w:divBdr>
        <w:top w:val="none" w:sz="0" w:space="0" w:color="auto"/>
        <w:left w:val="none" w:sz="0" w:space="0" w:color="auto"/>
        <w:bottom w:val="none" w:sz="0" w:space="0" w:color="auto"/>
        <w:right w:val="none" w:sz="0" w:space="0" w:color="auto"/>
      </w:divBdr>
    </w:div>
    <w:div w:id="1958248237">
      <w:bodyDiv w:val="1"/>
      <w:marLeft w:val="0"/>
      <w:marRight w:val="0"/>
      <w:marTop w:val="0"/>
      <w:marBottom w:val="0"/>
      <w:divBdr>
        <w:top w:val="none" w:sz="0" w:space="0" w:color="auto"/>
        <w:left w:val="none" w:sz="0" w:space="0" w:color="auto"/>
        <w:bottom w:val="none" w:sz="0" w:space="0" w:color="auto"/>
        <w:right w:val="none" w:sz="0" w:space="0" w:color="auto"/>
      </w:divBdr>
    </w:div>
    <w:div w:id="1979846315">
      <w:bodyDiv w:val="1"/>
      <w:marLeft w:val="0"/>
      <w:marRight w:val="0"/>
      <w:marTop w:val="0"/>
      <w:marBottom w:val="0"/>
      <w:divBdr>
        <w:top w:val="none" w:sz="0" w:space="0" w:color="auto"/>
        <w:left w:val="none" w:sz="0" w:space="0" w:color="auto"/>
        <w:bottom w:val="none" w:sz="0" w:space="0" w:color="auto"/>
        <w:right w:val="none" w:sz="0" w:space="0" w:color="auto"/>
      </w:divBdr>
    </w:div>
    <w:div w:id="200069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estheteaman01/covcsd-covid19-countries-statistical-datas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Post%20Graduate%20Study\Higher%20Diploma%20DA\final%20project\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2021-07-16T00:00:00</PublishDate>
  <Abstract/>
  <CompanyAddress/>
  <CompanyPhone/>
  <CompanyFax/>
  <CompanyEmail>10534253@mydbs.ie</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Bro20</b:Tag>
    <b:SourceType>InternetSite</b:SourceType>
    <b:Guid>{1D53C0B7-A3A1-4146-8389-D231C2FAE4D3}</b:Guid>
    <b:Author>
      <b:Author>
        <b:NameList>
          <b:Person>
            <b:Last>Brownlee</b:Last>
            <b:First>Jason</b:First>
          </b:Person>
        </b:NameList>
      </b:Author>
    </b:Author>
    <b:Title>How to Use StandardScaler and MinMaxScaler Transforms in Python</b:Title>
    <b:Year>2020</b:Year>
    <b:YearAccessed>2021</b:YearAccessed>
    <b:MonthAccessed>July</b:MonthAccessed>
    <b:DayAccessed>11</b:DayAccessed>
    <b:URL>https://machinelearningmastery.com/standardscaler-and-minmaxscaler-transforms-in-python/</b:URL>
    <b:RefOrder>9</b:RefOrder>
  </b:Source>
  <b:Source>
    <b:Tag>Wic11</b:Tag>
    <b:SourceType>InternetSite</b:SourceType>
    <b:Guid>{C733C0BF-A895-41F4-8430-A7594D1B2018}</b:Guid>
    <b:Author>
      <b:Author>
        <b:NameList>
          <b:Person>
            <b:Last>Wicklin</b:Last>
            <b:First>Rick</b:First>
          </b:Person>
        </b:NameList>
      </b:Author>
    </b:Author>
    <b:Title>Log transformations: How to handle negative data values?</b:Title>
    <b:Year>2011</b:Year>
    <b:YearAccessed>2021</b:YearAccessed>
    <b:MonthAccessed>July</b:MonthAccessed>
    <b:DayAccessed>5</b:DayAccessed>
    <b:URL>https://blogs.sas.com/content/iml/2011/04/27/log-transformations-how-to-handle-negative-data-values.html</b:URL>
    <b:RefOrder>8</b:RefOrder>
  </b:Source>
  <b:Source>
    <b:Tag>Als</b:Tag>
    <b:SourceType>JournalArticle</b:SourceType>
    <b:Guid>{4CB4FDAE-2E2B-4393-9E2B-F2B45073B098}</b:Guid>
    <b:Author>
      <b:Author>
        <b:NameList>
          <b:Person>
            <b:Last>Alsunaidi</b:Last>
            <b:First>Shikah</b:First>
            <b:Middle>J</b:Middle>
          </b:Person>
          <b:Person>
            <b:Last>Almuhaideb</b:Last>
            <b:First>Abdullah</b:First>
            <b:Middle>M.</b:Middle>
          </b:Person>
          <b:Person>
            <b:Last>Ibrahim</b:Last>
            <b:First>Nehad</b:First>
            <b:Middle>M.</b:Middle>
          </b:Person>
          <b:Person>
            <b:Last>Shaikh</b:Last>
            <b:First>Fatema</b:First>
            <b:Middle>S.</b:Middle>
          </b:Person>
          <b:Person>
            <b:Last>Alqudaihi</b:Last>
            <b:First>Kawther</b:First>
            <b:Middle>S.</b:Middle>
          </b:Person>
          <b:Person>
            <b:Last>Alhaidari</b:Last>
            <b:First>Fahd</b:First>
            <b:Middle>A.</b:Middle>
          </b:Person>
          <b:Person>
            <b:Last>Khan</b:Last>
            <b:First>Irfan</b:First>
            <b:Middle>Ullah</b:Middle>
          </b:Person>
          <b:Person>
            <b:Last>Aslam</b:Last>
            <b:First>Nida</b:First>
          </b:Person>
          <b:Person>
            <b:Last>Alshahrani</b:Last>
            <b:First>Mohammed</b:First>
            <b:Middle>S.</b:Middle>
          </b:Person>
        </b:NameList>
      </b:Author>
    </b:Author>
    <b:Title>Applications of Big Data Analytics to Control</b:Title>
    <b:JournalName>Sensors</b:JournalName>
    <b:Year>2021</b:Year>
    <b:Pages>21</b:Pages>
    <b:Volume>2282</b:Volume>
    <b:RefOrder>1</b:RefOrder>
  </b:Source>
  <b:Source>
    <b:Tag>Arm</b:Tag>
    <b:SourceType>InternetSite</b:SourceType>
    <b:Guid>{38BC19FF-FB19-453E-BC6A-B5DB4FC60E86}</b:Guid>
    <b:Author>
      <b:Author>
        <b:NameList>
          <b:Person>
            <b:Last>Arman Behnam</b:Last>
            <b:First>Roohollah</b:First>
            <b:Middle>Jahanmahin</b:Middle>
          </b:Person>
        </b:NameList>
      </b:Author>
    </b:Author>
    <b:Title>springer.com</b:Title>
    <b:Year>2021</b:Year>
    <b:YearAccessed>2021</b:YearAccessed>
    <b:MonthAccessed>5</b:MonthAccessed>
    <b:DayAccessed>11</b:DayAccessed>
    <b:URL>https://link.springer.com/article/10.1007/s40808-021-01086-8</b:URL>
    <b:RefOrder>2</b:RefOrder>
  </b:Source>
  <b:Source>
    <b:Tag>Had</b:Tag>
    <b:SourceType>InternetSite</b:SourceType>
    <b:Guid>{A3F1CBCA-3848-4D63-B909-2DDBA6816405}</b:Guid>
    <b:Author>
      <b:Author>
        <b:NameList>
          <b:Person>
            <b:Last>Hadi Eslami</b:Last>
            <b:First>Mahrokh</b:First>
            <b:Middle>Jalili</b:Middle>
          </b:Person>
        </b:NameList>
      </b:Author>
    </b:Author>
    <b:Title>The role of environmental factors to transmission of SARS-CoV-2 (COVID-19)</b:Title>
    <b:Year>2020</b:Year>
    <b:YearAccessed>2021</b:YearAccessed>
    <b:MonthAccessed>June</b:MonthAccessed>
    <b:DayAccessed>6</b:DayAccessed>
    <b:URL>https://www.ncbi.nlm.nih.gov/pmc/articles/PMC7226715/</b:URL>
    <b:RefOrder>3</b:RefOrder>
  </b:Source>
  <b:Source>
    <b:Tag>Sat20</b:Tag>
    <b:SourceType>InternetSite</b:SourceType>
    <b:Guid>{7B8A45E6-2E0E-489C-BC1A-9587F1D13C53}</b:Guid>
    <b:Author>
      <b:Author>
        <b:NameList>
          <b:Person>
            <b:Last>Satyavishnumolakala</b:Last>
          </b:Person>
        </b:NameList>
      </b:Author>
    </b:Author>
    <b:Title>Linear Regression -Pros &amp; Cons</b:Title>
    <b:Year>2020</b:Year>
    <b:YearAccessed>2021</b:YearAccessed>
    <b:MonthAccessed>08</b:MonthAccessed>
    <b:DayAccessed>09</b:DayAccessed>
    <b:URL>https://medium.com/@satyavishnumolakala/linear-regression-pros-cons-62085314aef0</b:URL>
    <b:RefOrder>5</b:RefOrder>
  </b:Source>
  <b:Source>
    <b:Tag>Pet17</b:Tag>
    <b:SourceType>InternetSite</b:SourceType>
    <b:Guid>{FD88B9C4-AEE3-49EC-871C-7876956EEB41}</b:Guid>
    <b:Author>
      <b:Author>
        <b:NameList>
          <b:Person>
            <b:Last>Peter</b:Last>
          </b:Person>
        </b:NameList>
      </b:Author>
    </b:Author>
    <b:Title>What are the pros and cons of lasso regression?</b:Title>
    <b:Year>2017</b:Year>
    <b:YearAccessed>2021</b:YearAccessed>
    <b:MonthAccessed>August</b:MonthAccessed>
    <b:DayAccessed>8</b:DayAccessed>
    <b:URL>https://www.quora.com/What-are-the-pros-and-cons-of-lasso-regression</b:URL>
    <b:RefOrder>6</b:RefOrder>
  </b:Source>
  <b:Source>
    <b:Tag>Ami20</b:Tag>
    <b:SourceType>InternetSite</b:SourceType>
    <b:Guid>{1BB37392-0A58-400F-8671-7FED4A409390}</b:Guid>
    <b:Author>
      <b:Author>
        <b:NameList>
          <b:Person>
            <b:Last>Rout</b:Last>
            <b:First>Amiya</b:First>
            <b:Middle>Ranjan</b:Middle>
          </b:Person>
        </b:NameList>
      </b:Author>
    </b:Author>
    <b:Title>Advantages and Disadvantages of Logistic Regression</b:Title>
    <b:Year>2020</b:Year>
    <b:YearAccessed>2021</b:YearAccessed>
    <b:MonthAccessed>August</b:MonthAccessed>
    <b:DayAccessed>8</b:DayAccessed>
    <b:URL>https://www.geeksforgeeks.org/advantages-and-disadvantages-of-logistic-regression/</b:URL>
    <b:RefOrder>7</b:RefOrder>
  </b:Source>
  <b:Source>
    <b:Tag>Eur21</b:Tag>
    <b:SourceType>InternetSite</b:SourceType>
    <b:Guid>{7B528CFE-2ABB-4E0F-91B8-4BA89DE61646}</b:Guid>
    <b:Author>
      <b:Author>
        <b:NameList>
          <b:Person>
            <b:Last>Control</b:Last>
            <b:First>European</b:First>
            <b:Middle>Centre for Disease Prevention and</b:Middle>
          </b:Person>
        </b:NameList>
      </b:Author>
    </b:Author>
    <b:Title>COVID-19 situation update worldwide, as of week 32, updated 19 August 2021</b:Title>
    <b:Year>2021</b:Year>
    <b:YearAccessed>2021</b:YearAccessed>
    <b:MonthAccessed>August</b:MonthAccessed>
    <b:DayAccessed>18</b:DayAccessed>
    <b:URL>https://www.ecdc.europa.eu/en/geographical-distribution-2019-ncov-cases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E86D8-E411-43EB-B3B5-44D7542B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Template>
  <TotalTime>14712</TotalTime>
  <Pages>40</Pages>
  <Words>5725</Words>
  <Characters>32637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Shakir Aleem</dc:creator>
  <cp:lastModifiedBy>MyFirstLaptop</cp:lastModifiedBy>
  <cp:revision>179</cp:revision>
  <dcterms:created xsi:type="dcterms:W3CDTF">2021-07-12T16:49:00Z</dcterms:created>
  <dcterms:modified xsi:type="dcterms:W3CDTF">2021-08-24T12:54:00Z</dcterms:modified>
</cp:coreProperties>
</file>